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6F70F" w14:textId="37953745" w:rsidR="006C0D30" w:rsidRPr="00884B4D" w:rsidRDefault="008B1E77" w:rsidP="006C0D30">
      <w:pPr>
        <w:pStyle w:val="Titel"/>
      </w:pPr>
      <w:r w:rsidRPr="00884B4D">
        <w:t>MSc t</w:t>
      </w:r>
      <w:r w:rsidR="005A399C" w:rsidRPr="00884B4D">
        <w:t>hesis</w:t>
      </w:r>
      <w:r w:rsidR="000A51AC">
        <w:t xml:space="preserve"> International Finance and Trade</w:t>
      </w:r>
    </w:p>
    <w:p w14:paraId="7C40C8E5" w14:textId="77777777" w:rsidR="007F3F9F" w:rsidRPr="00884B4D" w:rsidRDefault="007F3F9F"/>
    <w:p w14:paraId="5C680036" w14:textId="77777777" w:rsidR="00545545" w:rsidRPr="00884B4D" w:rsidRDefault="00545545"/>
    <w:p w14:paraId="1CDCFDBF" w14:textId="74EBDAA1" w:rsidR="00386559" w:rsidRPr="00884B4D" w:rsidRDefault="00852018" w:rsidP="00754926">
      <w:r w:rsidRPr="00884B4D">
        <w:rPr>
          <w:szCs w:val="22"/>
        </w:rPr>
        <w:t xml:space="preserve">The </w:t>
      </w:r>
      <w:r w:rsidR="00BD137F" w:rsidRPr="00884B4D">
        <w:rPr>
          <w:szCs w:val="22"/>
        </w:rPr>
        <w:t xml:space="preserve">administrative </w:t>
      </w:r>
      <w:r w:rsidR="00103936" w:rsidRPr="00884B4D">
        <w:rPr>
          <w:szCs w:val="22"/>
        </w:rPr>
        <w:t xml:space="preserve">rules </w:t>
      </w:r>
      <w:r w:rsidR="00BD137F" w:rsidRPr="00884B4D">
        <w:rPr>
          <w:szCs w:val="22"/>
        </w:rPr>
        <w:t xml:space="preserve">(enrolment, entry requirements, etc) </w:t>
      </w:r>
      <w:r w:rsidR="00A24367" w:rsidRPr="00884B4D">
        <w:rPr>
          <w:szCs w:val="22"/>
        </w:rPr>
        <w:t xml:space="preserve">for </w:t>
      </w:r>
      <w:r w:rsidR="00BD137F" w:rsidRPr="00884B4D">
        <w:rPr>
          <w:szCs w:val="22"/>
        </w:rPr>
        <w:t xml:space="preserve">writing </w:t>
      </w:r>
      <w:r w:rsidR="00103936" w:rsidRPr="00884B4D">
        <w:rPr>
          <w:szCs w:val="22"/>
        </w:rPr>
        <w:t xml:space="preserve">the </w:t>
      </w:r>
      <w:r w:rsidR="00673E51" w:rsidRPr="00884B4D">
        <w:rPr>
          <w:szCs w:val="22"/>
        </w:rPr>
        <w:t xml:space="preserve">MSc </w:t>
      </w:r>
      <w:r w:rsidRPr="00884B4D">
        <w:rPr>
          <w:szCs w:val="22"/>
        </w:rPr>
        <w:t>thesis</w:t>
      </w:r>
      <w:r w:rsidR="00673E51" w:rsidRPr="00884B4D">
        <w:rPr>
          <w:szCs w:val="22"/>
        </w:rPr>
        <w:t>, in short thesis,</w:t>
      </w:r>
      <w:r w:rsidRPr="00884B4D">
        <w:rPr>
          <w:szCs w:val="22"/>
        </w:rPr>
        <w:t xml:space="preserve"> are </w:t>
      </w:r>
      <w:r w:rsidR="00103936" w:rsidRPr="00884B4D">
        <w:rPr>
          <w:szCs w:val="22"/>
        </w:rPr>
        <w:t xml:space="preserve">specified </w:t>
      </w:r>
      <w:r w:rsidRPr="00884B4D">
        <w:rPr>
          <w:szCs w:val="22"/>
        </w:rPr>
        <w:t xml:space="preserve">in the Course Catalogue </w:t>
      </w:r>
      <w:r w:rsidR="00BD137F" w:rsidRPr="00884B4D">
        <w:rPr>
          <w:szCs w:val="22"/>
        </w:rPr>
        <w:t>(</w:t>
      </w:r>
      <w:hyperlink r:id="rId8" w:history="1">
        <w:r w:rsidR="007D4599">
          <w:rPr>
            <w:rStyle w:val="Hyperlink"/>
          </w:rPr>
          <w:t>MSc Thesis Interna</w:t>
        </w:r>
        <w:r w:rsidR="007D4599">
          <w:rPr>
            <w:rStyle w:val="Hyperlink"/>
          </w:rPr>
          <w:t>t</w:t>
        </w:r>
        <w:r w:rsidR="007D4599">
          <w:rPr>
            <w:rStyle w:val="Hyperlink"/>
          </w:rPr>
          <w:t>ional Finance and Trade</w:t>
        </w:r>
      </w:hyperlink>
      <w:r w:rsidR="00BD137F" w:rsidRPr="00884B4D">
        <w:rPr>
          <w:szCs w:val="22"/>
        </w:rPr>
        <w:t>) as well in the information site for students (</w:t>
      </w:r>
      <w:hyperlink r:id="rId9" w:history="1">
        <w:r w:rsidR="00BB69C4">
          <w:rPr>
            <w:rStyle w:val="Hyperlink"/>
          </w:rPr>
          <w:t>Thesis - Students Economics and Business - University of Amsterdam (uva.nl)</w:t>
        </w:r>
      </w:hyperlink>
      <w:r w:rsidR="00BD137F" w:rsidRPr="00884B4D">
        <w:rPr>
          <w:szCs w:val="22"/>
        </w:rPr>
        <w:t xml:space="preserve">). Thesis supervisors cannot influence these </w:t>
      </w:r>
      <w:r w:rsidR="00CF195F" w:rsidRPr="00884B4D">
        <w:rPr>
          <w:szCs w:val="22"/>
        </w:rPr>
        <w:t xml:space="preserve">rules </w:t>
      </w:r>
      <w:r w:rsidR="00BD137F" w:rsidRPr="00884B4D">
        <w:rPr>
          <w:szCs w:val="22"/>
        </w:rPr>
        <w:t>such that it is in the studen</w:t>
      </w:r>
      <w:r w:rsidR="00A24367" w:rsidRPr="00884B4D">
        <w:rPr>
          <w:szCs w:val="22"/>
        </w:rPr>
        <w:t>t’s interest to ensure that he/she</w:t>
      </w:r>
      <w:r w:rsidR="00BD137F" w:rsidRPr="00884B4D">
        <w:rPr>
          <w:szCs w:val="22"/>
        </w:rPr>
        <w:t xml:space="preserve"> fulfil</w:t>
      </w:r>
      <w:r w:rsidR="00A24367" w:rsidRPr="00884B4D">
        <w:rPr>
          <w:szCs w:val="22"/>
        </w:rPr>
        <w:t>s all</w:t>
      </w:r>
      <w:r w:rsidR="00BD137F" w:rsidRPr="00884B4D">
        <w:rPr>
          <w:szCs w:val="22"/>
        </w:rPr>
        <w:t xml:space="preserve"> the relevant provisions</w:t>
      </w:r>
      <w:r w:rsidR="003C6022" w:rsidRPr="00884B4D">
        <w:rPr>
          <w:szCs w:val="22"/>
        </w:rPr>
        <w:t>.</w:t>
      </w:r>
      <w:r w:rsidR="00BD137F" w:rsidRPr="00884B4D">
        <w:rPr>
          <w:szCs w:val="22"/>
        </w:rPr>
        <w:t xml:space="preserve"> In particular, </w:t>
      </w:r>
      <w:r w:rsidR="00BD137F" w:rsidRPr="00884B4D">
        <w:t xml:space="preserve">students that do not fulfil the prerequisites will </w:t>
      </w:r>
      <w:r w:rsidR="00BD137F" w:rsidRPr="00884B4D">
        <w:rPr>
          <w:u w:val="single"/>
        </w:rPr>
        <w:t>not</w:t>
      </w:r>
      <w:r w:rsidR="00BD137F" w:rsidRPr="00884B4D">
        <w:t xml:space="preserve"> be supervised (this is Faculty policy and thus the lect</w:t>
      </w:r>
      <w:r w:rsidR="00A24367" w:rsidRPr="00884B4D">
        <w:t xml:space="preserve">urers are not allowed to </w:t>
      </w:r>
      <w:r w:rsidR="00BD137F" w:rsidRPr="00884B4D">
        <w:t xml:space="preserve">deviate from this </w:t>
      </w:r>
      <w:r w:rsidR="00A24367" w:rsidRPr="00884B4D">
        <w:t>guideline</w:t>
      </w:r>
      <w:r w:rsidR="00BD137F" w:rsidRPr="00884B4D">
        <w:t>).</w:t>
      </w:r>
      <w:r w:rsidR="00A4243E">
        <w:t xml:space="preserve"> Note that the evaluation of the question whether or not the required 20 EC are obtained takes place after the administration has obtained all grades of all exams and resit exams that took place before the end of the first week of block 5. Again, lecturers are bound by the rules of the faculty and cannot deviate from the formal requirements.</w:t>
      </w:r>
    </w:p>
    <w:p w14:paraId="64FF51F7" w14:textId="627DA578" w:rsidR="00CC5FA8" w:rsidRPr="00884B4D" w:rsidRDefault="00CC5FA8" w:rsidP="00CC5FA8">
      <w:pPr>
        <w:ind w:firstLine="851"/>
      </w:pPr>
      <w:r w:rsidRPr="00884B4D">
        <w:t>Students need to formally and explicitly enrol for the thesis (see</w:t>
      </w:r>
      <w:r w:rsidR="00C67EE5" w:rsidRPr="00884B4D">
        <w:t xml:space="preserve"> the aforementioned information site for students</w:t>
      </w:r>
      <w:r w:rsidRPr="00884B4D">
        <w:t xml:space="preserve">). The thesis </w:t>
      </w:r>
      <w:r w:rsidR="00673E51" w:rsidRPr="00884B4D">
        <w:t xml:space="preserve">at our Faculty </w:t>
      </w:r>
      <w:r w:rsidRPr="00884B4D">
        <w:t>is, from an administrative point of view, treated as a course. Hence, there is a “first exam” as well as a “resit</w:t>
      </w:r>
      <w:r w:rsidR="00A24367" w:rsidRPr="00884B4D">
        <w:t xml:space="preserve"> exam</w:t>
      </w:r>
      <w:r w:rsidRPr="00884B4D">
        <w:t>”</w:t>
      </w:r>
      <w:r w:rsidR="00673E51" w:rsidRPr="00884B4D">
        <w:t xml:space="preserve"> and that means that there is a first round for submissions and a second round for submissions (there is no exam in the sense of a public defence, etc)</w:t>
      </w:r>
      <w:r w:rsidRPr="00884B4D">
        <w:t>. Please consult the aforementioned website</w:t>
      </w:r>
      <w:r w:rsidR="00A24367" w:rsidRPr="00884B4D">
        <w:t xml:space="preserve"> from the Course Catalogue</w:t>
      </w:r>
      <w:r w:rsidRPr="00884B4D">
        <w:t xml:space="preserve"> on the precise timing of the various submission dates for the thesis. If </w:t>
      </w:r>
      <w:r w:rsidR="00A24367" w:rsidRPr="00884B4D">
        <w:t xml:space="preserve">students </w:t>
      </w:r>
      <w:r w:rsidRPr="00884B4D">
        <w:t xml:space="preserve">do not submit in the first exam round but only in the resit round, </w:t>
      </w:r>
      <w:r w:rsidR="00A24367" w:rsidRPr="00884B4D">
        <w:t>the</w:t>
      </w:r>
      <w:r w:rsidRPr="00884B4D">
        <w:t xml:space="preserve">y will not have a further resit </w:t>
      </w:r>
      <w:r w:rsidR="00673E51" w:rsidRPr="00884B4D">
        <w:t xml:space="preserve">(i.e. </w:t>
      </w:r>
      <w:r w:rsidR="008B1E77" w:rsidRPr="00884B4D">
        <w:t>no further c</w:t>
      </w:r>
      <w:r w:rsidR="00673E51" w:rsidRPr="00884B4D">
        <w:t xml:space="preserve">hance to submit) </w:t>
      </w:r>
      <w:r w:rsidRPr="00884B4D">
        <w:t xml:space="preserve">in the same academic year. Hence, if </w:t>
      </w:r>
      <w:r w:rsidR="00A24367" w:rsidRPr="00884B4D">
        <w:t xml:space="preserve">the student </w:t>
      </w:r>
      <w:r w:rsidRPr="00884B4D">
        <w:t>submit</w:t>
      </w:r>
      <w:r w:rsidR="00A24367" w:rsidRPr="00884B4D">
        <w:t>s the thesis</w:t>
      </w:r>
      <w:r w:rsidRPr="00884B4D">
        <w:t xml:space="preserve"> in the resit round of the academic year 20</w:t>
      </w:r>
      <w:r w:rsidR="00686CA1" w:rsidRPr="00884B4D">
        <w:t>2</w:t>
      </w:r>
      <w:r w:rsidR="000A51AC">
        <w:t>1</w:t>
      </w:r>
      <w:r w:rsidRPr="00884B4D">
        <w:t>-20</w:t>
      </w:r>
      <w:r w:rsidR="007F65DD" w:rsidRPr="00884B4D">
        <w:t>2</w:t>
      </w:r>
      <w:r w:rsidR="000A51AC">
        <w:t>2</w:t>
      </w:r>
      <w:r w:rsidRPr="00884B4D">
        <w:t xml:space="preserve"> and the thesis is of insufficient level, </w:t>
      </w:r>
      <w:r w:rsidR="00A24367" w:rsidRPr="00884B4D">
        <w:t xml:space="preserve">the student </w:t>
      </w:r>
      <w:r w:rsidRPr="00884B4D">
        <w:t xml:space="preserve">will need to submit </w:t>
      </w:r>
      <w:r w:rsidR="00A24367" w:rsidRPr="00884B4D">
        <w:t xml:space="preserve">a </w:t>
      </w:r>
      <w:r w:rsidRPr="00884B4D">
        <w:t>revised version in the academic year 20</w:t>
      </w:r>
      <w:r w:rsidR="007F65DD" w:rsidRPr="00884B4D">
        <w:t>2</w:t>
      </w:r>
      <w:r w:rsidR="000A51AC">
        <w:t>2</w:t>
      </w:r>
      <w:r w:rsidRPr="00884B4D">
        <w:t>-20</w:t>
      </w:r>
      <w:r w:rsidR="008B1E77" w:rsidRPr="00884B4D">
        <w:t>2</w:t>
      </w:r>
      <w:r w:rsidR="000A51AC">
        <w:t>3</w:t>
      </w:r>
      <w:r w:rsidR="00A24367" w:rsidRPr="00884B4D">
        <w:t xml:space="preserve"> (and obviously stay enrolled in the university)</w:t>
      </w:r>
      <w:r w:rsidRPr="00884B4D">
        <w:t xml:space="preserve">. Submitting the thesis at the resit or in the next academic year does not prevent </w:t>
      </w:r>
      <w:r w:rsidR="00A24367" w:rsidRPr="00884B4D">
        <w:t xml:space="preserve">the student </w:t>
      </w:r>
      <w:r w:rsidRPr="00884B4D">
        <w:t>from achieving a high mark, i.e. there are no ceilings as to the maximum grade for submissions after the first round.</w:t>
      </w:r>
    </w:p>
    <w:p w14:paraId="31F858CF" w14:textId="12783D3A" w:rsidR="00456194" w:rsidRPr="00884B4D" w:rsidRDefault="00456194" w:rsidP="008B1E77">
      <w:pPr>
        <w:ind w:firstLine="851"/>
      </w:pPr>
      <w:r w:rsidRPr="00884B4D">
        <w:t xml:space="preserve">The “exam” </w:t>
      </w:r>
      <w:r w:rsidR="008B1E77" w:rsidRPr="00884B4D">
        <w:t>i</w:t>
      </w:r>
      <w:r w:rsidRPr="00884B4D">
        <w:t>s set at the 15</w:t>
      </w:r>
      <w:r w:rsidRPr="00884B4D">
        <w:rPr>
          <w:vertAlign w:val="superscript"/>
        </w:rPr>
        <w:t>th</w:t>
      </w:r>
      <w:r w:rsidRPr="00884B4D">
        <w:t xml:space="preserve"> of July and the “resit” is set at the 15</w:t>
      </w:r>
      <w:r w:rsidRPr="00884B4D">
        <w:rPr>
          <w:vertAlign w:val="superscript"/>
        </w:rPr>
        <w:t>th</w:t>
      </w:r>
      <w:r w:rsidRPr="00884B4D">
        <w:t xml:space="preserve"> of August of the academic year in question. Students that are not able or not willing to submit the final version of the thesis on the 15</w:t>
      </w:r>
      <w:r w:rsidRPr="00884B4D">
        <w:rPr>
          <w:vertAlign w:val="superscript"/>
        </w:rPr>
        <w:t>th</w:t>
      </w:r>
      <w:r w:rsidRPr="00884B4D">
        <w:t xml:space="preserve"> of July do not have to take any action on the 15</w:t>
      </w:r>
      <w:r w:rsidRPr="00884B4D">
        <w:rPr>
          <w:vertAlign w:val="superscript"/>
        </w:rPr>
        <w:t>th</w:t>
      </w:r>
      <w:r w:rsidRPr="00884B4D">
        <w:t xml:space="preserve"> of July and </w:t>
      </w:r>
      <w:r w:rsidRPr="00884B4D">
        <w:rPr>
          <w:b/>
          <w:bCs/>
        </w:rPr>
        <w:t xml:space="preserve">thus certainly should not upload any </w:t>
      </w:r>
      <w:r w:rsidR="008B1E77" w:rsidRPr="00884B4D">
        <w:rPr>
          <w:b/>
          <w:bCs/>
        </w:rPr>
        <w:t xml:space="preserve">preliminary </w:t>
      </w:r>
      <w:r w:rsidRPr="00884B4D">
        <w:rPr>
          <w:b/>
          <w:bCs/>
        </w:rPr>
        <w:t>text on the 15</w:t>
      </w:r>
      <w:r w:rsidRPr="00884B4D">
        <w:rPr>
          <w:b/>
          <w:bCs/>
          <w:vertAlign w:val="superscript"/>
        </w:rPr>
        <w:t>th</w:t>
      </w:r>
      <w:r w:rsidRPr="00884B4D">
        <w:rPr>
          <w:b/>
          <w:bCs/>
        </w:rPr>
        <w:t xml:space="preserve"> of July</w:t>
      </w:r>
      <w:r w:rsidRPr="00884B4D">
        <w:t>. These students then will receive automatically an “NA</w:t>
      </w:r>
      <w:r w:rsidR="00A036A5">
        <w:t>P</w:t>
      </w:r>
      <w:r w:rsidRPr="00884B4D">
        <w:t>” for the “first exam round” of the 15</w:t>
      </w:r>
      <w:r w:rsidRPr="00884B4D">
        <w:rPr>
          <w:vertAlign w:val="superscript"/>
        </w:rPr>
        <w:t>th</w:t>
      </w:r>
      <w:r w:rsidRPr="00884B4D">
        <w:t xml:space="preserve"> of July. </w:t>
      </w:r>
      <w:r w:rsidR="009C07E0" w:rsidRPr="00884B4D">
        <w:t>Whether or not t</w:t>
      </w:r>
      <w:r w:rsidRPr="00884B4D">
        <w:t>his “NA</w:t>
      </w:r>
      <w:r w:rsidR="00CE78E7">
        <w:t>P</w:t>
      </w:r>
      <w:r w:rsidRPr="00884B4D">
        <w:t xml:space="preserve">” </w:t>
      </w:r>
      <w:r w:rsidR="009C07E0" w:rsidRPr="00884B4D">
        <w:t>allows the stud</w:t>
      </w:r>
      <w:r w:rsidRPr="00884B4D">
        <w:t xml:space="preserve">ent </w:t>
      </w:r>
      <w:r w:rsidR="009C07E0" w:rsidRPr="00884B4D">
        <w:t xml:space="preserve">to </w:t>
      </w:r>
      <w:r w:rsidRPr="00884B4D">
        <w:t>obtain a “cum laude”</w:t>
      </w:r>
      <w:r w:rsidR="009C07E0" w:rsidRPr="00884B4D">
        <w:t xml:space="preserve"> can be found on </w:t>
      </w:r>
      <w:hyperlink r:id="rId10" w:history="1">
        <w:r w:rsidR="00C46097">
          <w:rPr>
            <w:rStyle w:val="Hyperlink"/>
          </w:rPr>
          <w:t>Cum Laude - Students Economics and B</w:t>
        </w:r>
        <w:r w:rsidR="00C46097">
          <w:rPr>
            <w:rStyle w:val="Hyperlink"/>
          </w:rPr>
          <w:t>u</w:t>
        </w:r>
        <w:r w:rsidR="00C46097">
          <w:rPr>
            <w:rStyle w:val="Hyperlink"/>
          </w:rPr>
          <w:t>siness - University of Amsterdam (uva.nl)</w:t>
        </w:r>
      </w:hyperlink>
      <w:r w:rsidRPr="00884B4D">
        <w:t>.</w:t>
      </w:r>
    </w:p>
    <w:p w14:paraId="1F73BC24" w14:textId="4698127F" w:rsidR="00CC5FA8" w:rsidRPr="00884B4D" w:rsidRDefault="00CC5FA8" w:rsidP="00CC5FA8">
      <w:pPr>
        <w:ind w:firstLine="851"/>
      </w:pPr>
      <w:r w:rsidRPr="00884B4D">
        <w:t>Students who want to write their thesis on the basis of an internship should first exam</w:t>
      </w:r>
      <w:r w:rsidR="00DA0630" w:rsidRPr="00884B4D">
        <w:t>ine</w:t>
      </w:r>
      <w:r w:rsidRPr="00884B4D">
        <w:t xml:space="preserve"> under which conditions this is possible (see</w:t>
      </w:r>
      <w:r w:rsidR="00C67EE5" w:rsidRPr="00884B4D">
        <w:t xml:space="preserve"> the aforementioned information site for students</w:t>
      </w:r>
      <w:r w:rsidRPr="00884B4D">
        <w:t xml:space="preserve">). Obviously, they should contact the track coordinator before making detailed plans with the institution involved. After all, the thesis topic must be suitable for a thesis within the track </w:t>
      </w:r>
      <w:r w:rsidR="00A4243E">
        <w:t>International Finance and Trade</w:t>
      </w:r>
      <w:r w:rsidRPr="00884B4D">
        <w:t>.</w:t>
      </w:r>
    </w:p>
    <w:p w14:paraId="36057ABC" w14:textId="4FD1FF07" w:rsidR="00754926" w:rsidRPr="00884B4D" w:rsidRDefault="00CC5FA8" w:rsidP="00C67EE5">
      <w:pPr>
        <w:ind w:firstLine="851"/>
        <w:rPr>
          <w:color w:val="000000"/>
          <w:szCs w:val="22"/>
          <w:u w:val="single"/>
        </w:rPr>
      </w:pPr>
      <w:r w:rsidRPr="00884B4D">
        <w:rPr>
          <w:szCs w:val="22"/>
        </w:rPr>
        <w:t xml:space="preserve">For the track </w:t>
      </w:r>
      <w:r w:rsidR="00A4243E">
        <w:rPr>
          <w:szCs w:val="22"/>
        </w:rPr>
        <w:t>International Finance and Trade</w:t>
      </w:r>
      <w:r w:rsidR="00C67EE5" w:rsidRPr="00884B4D">
        <w:rPr>
          <w:szCs w:val="22"/>
        </w:rPr>
        <w:t>,</w:t>
      </w:r>
      <w:r w:rsidRPr="00884B4D">
        <w:rPr>
          <w:szCs w:val="22"/>
        </w:rPr>
        <w:t xml:space="preserve"> there are a number of additional requirements and guidelines, as written down in this document. The intention of the text below is to guide </w:t>
      </w:r>
      <w:r w:rsidR="00DA0630" w:rsidRPr="00884B4D">
        <w:rPr>
          <w:szCs w:val="22"/>
        </w:rPr>
        <w:t xml:space="preserve">the student towards </w:t>
      </w:r>
      <w:r w:rsidRPr="00884B4D">
        <w:rPr>
          <w:szCs w:val="22"/>
        </w:rPr>
        <w:t>writing an excellent thesis.</w:t>
      </w:r>
    </w:p>
    <w:p w14:paraId="0B4246FB" w14:textId="77777777" w:rsidR="00645701" w:rsidRPr="00884B4D" w:rsidRDefault="00645701" w:rsidP="00754926">
      <w:pPr>
        <w:ind w:firstLine="284"/>
      </w:pPr>
    </w:p>
    <w:p w14:paraId="08A9C602" w14:textId="77777777" w:rsidR="00565E79" w:rsidRPr="00884B4D" w:rsidRDefault="00565E79" w:rsidP="00407213"/>
    <w:p w14:paraId="741DDE64" w14:textId="77777777" w:rsidR="00565E79" w:rsidRPr="00884B4D" w:rsidRDefault="00C67EE5" w:rsidP="003006CB">
      <w:pPr>
        <w:pStyle w:val="Kop1"/>
      </w:pPr>
      <w:r w:rsidRPr="00884B4D">
        <w:t>General objectives of the thesis</w:t>
      </w:r>
    </w:p>
    <w:p w14:paraId="38E98DDA" w14:textId="693F451E" w:rsidR="00787DED" w:rsidRPr="00884B4D" w:rsidRDefault="00565E79" w:rsidP="00787DED">
      <w:r w:rsidRPr="00884B4D">
        <w:t>The MSc thesis</w:t>
      </w:r>
      <w:r w:rsidR="00D41019" w:rsidRPr="00884B4D">
        <w:t xml:space="preserve"> is an academic te</w:t>
      </w:r>
      <w:r w:rsidR="00822EBD" w:rsidRPr="00884B4D">
        <w:t>x</w:t>
      </w:r>
      <w:r w:rsidR="00D41019" w:rsidRPr="00884B4D">
        <w:t xml:space="preserve">t </w:t>
      </w:r>
      <w:r w:rsidR="00C67EE5" w:rsidRPr="00884B4D">
        <w:t xml:space="preserve">that </w:t>
      </w:r>
      <w:r w:rsidR="00D41019" w:rsidRPr="00884B4D">
        <w:t>report</w:t>
      </w:r>
      <w:r w:rsidR="00C67EE5" w:rsidRPr="00884B4D">
        <w:t xml:space="preserve">s </w:t>
      </w:r>
      <w:r w:rsidR="00D41019" w:rsidRPr="00884B4D">
        <w:t xml:space="preserve">on </w:t>
      </w:r>
      <w:r w:rsidRPr="00884B4D">
        <w:t xml:space="preserve">scientific research </w:t>
      </w:r>
      <w:r w:rsidR="00C67EE5" w:rsidRPr="00884B4D">
        <w:t xml:space="preserve">that has been </w:t>
      </w:r>
      <w:r w:rsidRPr="00884B4D">
        <w:t>carried out by the student.</w:t>
      </w:r>
      <w:r w:rsidR="00D41019" w:rsidRPr="00884B4D">
        <w:t xml:space="preserve"> It should demonstrate that the student is able to address a relevant research question in a motivated and verifiable manner</w:t>
      </w:r>
      <w:r w:rsidR="00C67EE5" w:rsidRPr="00884B4D">
        <w:t xml:space="preserve"> </w:t>
      </w:r>
      <w:r w:rsidR="00DA0630" w:rsidRPr="00884B4D">
        <w:t xml:space="preserve">in which process he/she </w:t>
      </w:r>
      <w:r w:rsidR="00673E51" w:rsidRPr="00884B4D">
        <w:t xml:space="preserve">will be </w:t>
      </w:r>
      <w:r w:rsidR="00822EBD" w:rsidRPr="00884B4D">
        <w:t>guided</w:t>
      </w:r>
      <w:r w:rsidRPr="00884B4D">
        <w:t xml:space="preserve"> by a </w:t>
      </w:r>
      <w:r w:rsidR="00673E51" w:rsidRPr="00884B4D">
        <w:t>(</w:t>
      </w:r>
      <w:r w:rsidR="006D63E8" w:rsidRPr="00884B4D">
        <w:t>thesis</w:t>
      </w:r>
      <w:r w:rsidR="00673E51" w:rsidRPr="00884B4D">
        <w:t>)</w:t>
      </w:r>
      <w:r w:rsidR="006D63E8" w:rsidRPr="00884B4D">
        <w:t xml:space="preserve"> </w:t>
      </w:r>
      <w:r w:rsidRPr="00884B4D">
        <w:t>supervisor.</w:t>
      </w:r>
      <w:r w:rsidR="00AD4127" w:rsidRPr="00884B4D">
        <w:t xml:space="preserve"> </w:t>
      </w:r>
      <w:r w:rsidR="006132AC" w:rsidRPr="00884B4D">
        <w:t xml:space="preserve">Writing a thesis requires discipline, determination, and is very time consuming. </w:t>
      </w:r>
      <w:r w:rsidR="00AD4127" w:rsidRPr="00884B4D">
        <w:t xml:space="preserve">The thesis should be original, which obviously is not the same as </w:t>
      </w:r>
      <w:r w:rsidR="00673E51" w:rsidRPr="00884B4D">
        <w:t xml:space="preserve">for instance </w:t>
      </w:r>
      <w:r w:rsidR="00AD4127" w:rsidRPr="00884B4D">
        <w:t xml:space="preserve">developing </w:t>
      </w:r>
      <w:r w:rsidR="00C67EE5" w:rsidRPr="00884B4D">
        <w:t xml:space="preserve">a </w:t>
      </w:r>
      <w:r w:rsidR="00D3793B" w:rsidRPr="00884B4D">
        <w:t xml:space="preserve">new </w:t>
      </w:r>
      <w:r w:rsidR="00AD4127" w:rsidRPr="00884B4D">
        <w:t>economic theory</w:t>
      </w:r>
      <w:r w:rsidR="00072B2E" w:rsidRPr="00884B4D">
        <w:t xml:space="preserve"> (the latter is the goal of the PhD-thesis)</w:t>
      </w:r>
      <w:r w:rsidR="00AD4127" w:rsidRPr="00884B4D">
        <w:t>. It typically means</w:t>
      </w:r>
      <w:r w:rsidR="00C67EE5" w:rsidRPr="00884B4D">
        <w:t xml:space="preserve"> that the student </w:t>
      </w:r>
      <w:r w:rsidR="00AD4127" w:rsidRPr="00884B4D">
        <w:t>analy</w:t>
      </w:r>
      <w:r w:rsidR="00C67EE5" w:rsidRPr="00884B4D">
        <w:t xml:space="preserve">ses </w:t>
      </w:r>
      <w:r w:rsidR="00AD4127" w:rsidRPr="00884B4D">
        <w:t>a topic on the basis of existing material without it being a copy of existing work</w:t>
      </w:r>
      <w:r w:rsidR="00C67EE5" w:rsidRPr="00884B4D">
        <w:t xml:space="preserve"> (e.g. by extending the estimation period, by including new variables, presenting a discussion o</w:t>
      </w:r>
      <w:r w:rsidR="00673E51" w:rsidRPr="00884B4D">
        <w:t xml:space="preserve">n </w:t>
      </w:r>
      <w:r w:rsidR="00C67EE5" w:rsidRPr="00884B4D">
        <w:t xml:space="preserve">the applicability of </w:t>
      </w:r>
      <w:r w:rsidR="00DA0630" w:rsidRPr="00884B4D">
        <w:t xml:space="preserve">an argument for a different </w:t>
      </w:r>
      <w:r w:rsidR="00C67EE5" w:rsidRPr="00884B4D">
        <w:t>country, etc)</w:t>
      </w:r>
      <w:r w:rsidR="00AD4127" w:rsidRPr="00884B4D">
        <w:t>.</w:t>
      </w:r>
      <w:r w:rsidR="006132AC" w:rsidRPr="00884B4D">
        <w:t xml:space="preserve"> It should be clear what the student’s own contribution </w:t>
      </w:r>
      <w:r w:rsidR="00D3793B" w:rsidRPr="00884B4D">
        <w:t xml:space="preserve">is </w:t>
      </w:r>
      <w:r w:rsidR="006132AC" w:rsidRPr="00884B4D">
        <w:t xml:space="preserve">and what is taken from the </w:t>
      </w:r>
      <w:r w:rsidR="006132AC" w:rsidRPr="00884B4D">
        <w:lastRenderedPageBreak/>
        <w:t>literature.</w:t>
      </w:r>
      <w:r w:rsidR="00787DED" w:rsidRPr="00884B4D">
        <w:t xml:space="preserve"> Theses that fail to comply with such minimum </w:t>
      </w:r>
      <w:r w:rsidR="00C67EE5" w:rsidRPr="00884B4D">
        <w:t xml:space="preserve">standards will not yield a pass and in the worst case can </w:t>
      </w:r>
      <w:r w:rsidR="00673E51" w:rsidRPr="00884B4D">
        <w:t xml:space="preserve">even </w:t>
      </w:r>
      <w:r w:rsidR="00C67EE5" w:rsidRPr="00884B4D">
        <w:t>be seen as an attempt to commit fraud.</w:t>
      </w:r>
    </w:p>
    <w:p w14:paraId="72F3B0D8" w14:textId="037AE6A0" w:rsidR="00072B2E" w:rsidRPr="00884B4D" w:rsidRDefault="00A51027" w:rsidP="00C67EE5">
      <w:pPr>
        <w:ind w:firstLine="851"/>
      </w:pPr>
      <w:r w:rsidRPr="00884B4D">
        <w:t>A</w:t>
      </w:r>
      <w:r w:rsidR="00AD4127" w:rsidRPr="00884B4D">
        <w:t xml:space="preserve">n </w:t>
      </w:r>
      <w:r w:rsidR="006132AC" w:rsidRPr="00884B4D">
        <w:t>empirical/</w:t>
      </w:r>
      <w:r w:rsidR="00AD4127" w:rsidRPr="00884B4D">
        <w:t xml:space="preserve">econometric application may but </w:t>
      </w:r>
      <w:r w:rsidR="00C67EE5" w:rsidRPr="00884B4D">
        <w:rPr>
          <w:u w:val="single"/>
        </w:rPr>
        <w:t xml:space="preserve">must </w:t>
      </w:r>
      <w:r w:rsidR="00AD4127" w:rsidRPr="00884B4D">
        <w:rPr>
          <w:u w:val="single"/>
        </w:rPr>
        <w:t>not</w:t>
      </w:r>
      <w:r w:rsidR="00AD4127" w:rsidRPr="00884B4D">
        <w:t xml:space="preserve"> be included</w:t>
      </w:r>
      <w:r w:rsidR="00C67EE5" w:rsidRPr="00884B4D">
        <w:t xml:space="preserve">. For some topics, including an econometric application is </w:t>
      </w:r>
      <w:r w:rsidR="00C571B1" w:rsidRPr="00884B4D">
        <w:t xml:space="preserve">obviously required (e.g. “The real appreciation problem in the Economic and Monetary Union” </w:t>
      </w:r>
      <w:r w:rsidR="00DA0630" w:rsidRPr="00884B4D">
        <w:t xml:space="preserve">cannot be studied without </w:t>
      </w:r>
      <w:r w:rsidR="00C571B1" w:rsidRPr="00884B4D">
        <w:t>an empirical verification</w:t>
      </w:r>
      <w:r w:rsidR="00673E51" w:rsidRPr="00884B4D">
        <w:t xml:space="preserve"> unless the author extends a theoretical model</w:t>
      </w:r>
      <w:r w:rsidR="009C07E0" w:rsidRPr="00884B4D">
        <w:t xml:space="preserve"> or examines how real appreciation is to be measured</w:t>
      </w:r>
      <w:r w:rsidR="00884B4D" w:rsidRPr="00884B4D">
        <w:t xml:space="preserve"> from a purely methodological point of view</w:t>
      </w:r>
      <w:r w:rsidR="00C571B1" w:rsidRPr="00884B4D">
        <w:t>). However, there are ample topics that can be covered within a high-quality literature survey (e.g. “The current state and shortcomings in modelling approach</w:t>
      </w:r>
      <w:r w:rsidR="00DA0630" w:rsidRPr="00884B4D">
        <w:t>es</w:t>
      </w:r>
      <w:r w:rsidR="00C571B1" w:rsidRPr="00884B4D">
        <w:t xml:space="preserve"> to economic concentration”). Other topics simply cannot be supported by regression analyses (e.g. “The merits and demerits of various proposals to st</w:t>
      </w:r>
      <w:r w:rsidR="00DA0630" w:rsidRPr="00884B4D">
        <w:t xml:space="preserve">imulate </w:t>
      </w:r>
      <w:r w:rsidR="00C571B1" w:rsidRPr="00884B4D">
        <w:t>research into malaria vaccines”). The student should be</w:t>
      </w:r>
      <w:r w:rsidR="00072B2E" w:rsidRPr="00884B4D">
        <w:t xml:space="preserve"> aware that empirical applications may look easy but that they are not and </w:t>
      </w:r>
      <w:r w:rsidR="00DA0630" w:rsidRPr="00884B4D">
        <w:t xml:space="preserve">that they </w:t>
      </w:r>
      <w:r w:rsidR="00072B2E" w:rsidRPr="00884B4D">
        <w:t xml:space="preserve">require a substantial amount of </w:t>
      </w:r>
      <w:r w:rsidR="00072B2E" w:rsidRPr="00884B4D">
        <w:rPr>
          <w:u w:val="single"/>
        </w:rPr>
        <w:t>prior</w:t>
      </w:r>
      <w:r w:rsidR="00072B2E" w:rsidRPr="00884B4D">
        <w:t xml:space="preserve"> thinking on the </w:t>
      </w:r>
      <w:r w:rsidR="00C571B1" w:rsidRPr="00884B4D">
        <w:t xml:space="preserve">required data, the </w:t>
      </w:r>
      <w:r w:rsidR="00627E0E" w:rsidRPr="00884B4D">
        <w:t xml:space="preserve">availability of </w:t>
      </w:r>
      <w:r w:rsidR="00884B4D">
        <w:t xml:space="preserve">and treatment of </w:t>
      </w:r>
      <w:r w:rsidR="00627E0E" w:rsidRPr="00884B4D">
        <w:t xml:space="preserve">data, the use of specific </w:t>
      </w:r>
      <w:r w:rsidR="00072B2E" w:rsidRPr="00884B4D">
        <w:t xml:space="preserve">techniques and variables (two recent examples of weak designs: </w:t>
      </w:r>
      <w:r w:rsidR="00313168" w:rsidRPr="00884B4D">
        <w:t xml:space="preserve">claiming that an estimate is significant without </w:t>
      </w:r>
      <w:r w:rsidR="0018787B" w:rsidRPr="00884B4D">
        <w:t xml:space="preserve">having </w:t>
      </w:r>
      <w:r w:rsidR="00313168" w:rsidRPr="00884B4D">
        <w:t>examin</w:t>
      </w:r>
      <w:r w:rsidR="0018787B" w:rsidRPr="00884B4D">
        <w:t>ed</w:t>
      </w:r>
      <w:r w:rsidR="00313168" w:rsidRPr="00884B4D">
        <w:t xml:space="preserve"> the characteristics of the error term</w:t>
      </w:r>
      <w:r w:rsidR="00072B2E" w:rsidRPr="00884B4D">
        <w:t xml:space="preserve">, estimating a definition </w:t>
      </w:r>
      <w:r w:rsidR="00C571B1" w:rsidRPr="00884B4D">
        <w:t xml:space="preserve">obviously </w:t>
      </w:r>
      <w:r w:rsidR="00072B2E" w:rsidRPr="00884B4D">
        <w:t>gives a</w:t>
      </w:r>
      <w:r w:rsidR="00673E51" w:rsidRPr="00884B4D">
        <w:t xml:space="preserve">n </w:t>
      </w:r>
      <w:r w:rsidR="00072B2E" w:rsidRPr="00884B4D">
        <w:rPr>
          <w:i/>
        </w:rPr>
        <w:t>R</w:t>
      </w:r>
      <w:r w:rsidR="00072B2E" w:rsidRPr="00884B4D">
        <w:rPr>
          <w:i/>
          <w:vertAlign w:val="superscript"/>
        </w:rPr>
        <w:t>2</w:t>
      </w:r>
      <w:r w:rsidR="00072B2E" w:rsidRPr="00884B4D">
        <w:t xml:space="preserve"> </w:t>
      </w:r>
      <w:r w:rsidR="00673E51" w:rsidRPr="00884B4D">
        <w:t xml:space="preserve">close to unity </w:t>
      </w:r>
      <w:r w:rsidR="00072B2E" w:rsidRPr="00884B4D">
        <w:t xml:space="preserve">but </w:t>
      </w:r>
      <w:r w:rsidR="00673E51" w:rsidRPr="00884B4D">
        <w:t xml:space="preserve">really </w:t>
      </w:r>
      <w:r w:rsidR="00072B2E" w:rsidRPr="00884B4D">
        <w:t>makes no sense, …).</w:t>
      </w:r>
    </w:p>
    <w:p w14:paraId="09D447B5" w14:textId="3BECF6BE" w:rsidR="00C571B1" w:rsidRPr="00884B4D" w:rsidRDefault="00C571B1" w:rsidP="00C67EE5">
      <w:pPr>
        <w:ind w:firstLine="851"/>
      </w:pPr>
      <w:r w:rsidRPr="00884B4D">
        <w:t xml:space="preserve">Suggestions on writing academic texts can be found in a file that can be downloaded from </w:t>
      </w:r>
      <w:hyperlink r:id="rId11" w:history="1">
        <w:proofErr w:type="spellStart"/>
        <w:r w:rsidR="00A4243E">
          <w:rPr>
            <w:rStyle w:val="Hyperlink"/>
          </w:rPr>
          <w:t>Dr.</w:t>
        </w:r>
        <w:proofErr w:type="spellEnd"/>
        <w:r w:rsidR="00A4243E">
          <w:rPr>
            <w:rStyle w:val="Hyperlink"/>
          </w:rPr>
          <w:t xml:space="preserve"> D.J.M. (Dirk) Veestraeten - University of Amsterdam (uva.nl)</w:t>
        </w:r>
      </w:hyperlink>
      <w:r w:rsidRPr="00884B4D">
        <w:t>: please read that document carefully and</w:t>
      </w:r>
      <w:r w:rsidR="00DA0630" w:rsidRPr="00884B4D">
        <w:t>,</w:t>
      </w:r>
      <w:r w:rsidRPr="00884B4D">
        <w:t xml:space="preserve"> of course</w:t>
      </w:r>
      <w:r w:rsidR="00DA0630" w:rsidRPr="00884B4D">
        <w:t>,</w:t>
      </w:r>
      <w:r w:rsidRPr="00884B4D">
        <w:t xml:space="preserve"> </w:t>
      </w:r>
      <w:r w:rsidRPr="00884B4D">
        <w:rPr>
          <w:u w:val="single"/>
        </w:rPr>
        <w:t>apply</w:t>
      </w:r>
      <w:r w:rsidRPr="00884B4D">
        <w:t xml:space="preserve"> it</w:t>
      </w:r>
      <w:r w:rsidR="00DA0630" w:rsidRPr="00884B4D">
        <w:t>s suggestions</w:t>
      </w:r>
      <w:r w:rsidRPr="00884B4D">
        <w:t>.</w:t>
      </w:r>
    </w:p>
    <w:p w14:paraId="2FCF9A56" w14:textId="77777777" w:rsidR="005A399C" w:rsidRPr="00884B4D" w:rsidRDefault="005A399C" w:rsidP="005A399C">
      <w:pPr>
        <w:pStyle w:val="Plattetekst"/>
        <w:jc w:val="both"/>
        <w:rPr>
          <w:lang w:val="en-GB"/>
        </w:rPr>
      </w:pPr>
    </w:p>
    <w:p w14:paraId="4A6095D4" w14:textId="77777777" w:rsidR="00565E79" w:rsidRPr="00884B4D" w:rsidRDefault="00565E79" w:rsidP="00407213"/>
    <w:p w14:paraId="7660D5E1" w14:textId="77777777" w:rsidR="006E149E" w:rsidRPr="00884B4D" w:rsidRDefault="003006CB" w:rsidP="006E149E">
      <w:pPr>
        <w:pStyle w:val="Kop1"/>
      </w:pPr>
      <w:r w:rsidRPr="00884B4D">
        <w:t>S</w:t>
      </w:r>
      <w:r w:rsidR="006E149E" w:rsidRPr="00884B4D">
        <w:t>tructure</w:t>
      </w:r>
    </w:p>
    <w:p w14:paraId="7BFA2035" w14:textId="77777777" w:rsidR="00156503" w:rsidRPr="00884B4D" w:rsidRDefault="00FB717E" w:rsidP="00156503">
      <w:r w:rsidRPr="00884B4D">
        <w:t>At the end of the Research Seminar</w:t>
      </w:r>
      <w:r w:rsidR="00C571B1" w:rsidRPr="00884B4D">
        <w:t>,</w:t>
      </w:r>
      <w:r w:rsidRPr="00884B4D">
        <w:t xml:space="preserve"> the student has </w:t>
      </w:r>
      <w:r w:rsidR="00C571B1" w:rsidRPr="00884B4D">
        <w:t xml:space="preserve">finished writing a </w:t>
      </w:r>
      <w:r w:rsidRPr="00884B4D">
        <w:t>preliminary version of the</w:t>
      </w:r>
      <w:r w:rsidR="00C571B1" w:rsidRPr="00884B4D">
        <w:t xml:space="preserve"> research question, the</w:t>
      </w:r>
      <w:r w:rsidRPr="00884B4D">
        <w:t xml:space="preserve"> table of contents, introduction</w:t>
      </w:r>
      <w:r w:rsidR="009948EF" w:rsidRPr="00884B4D">
        <w:t>, literature review,</w:t>
      </w:r>
      <w:r w:rsidRPr="00884B4D">
        <w:t xml:space="preserve"> and </w:t>
      </w:r>
      <w:r w:rsidR="00F50A4A" w:rsidRPr="00884B4D">
        <w:t xml:space="preserve">the list of </w:t>
      </w:r>
      <w:r w:rsidR="009948EF" w:rsidRPr="00884B4D">
        <w:t>references.</w:t>
      </w:r>
      <w:r w:rsidR="00C571B1" w:rsidRPr="00884B4D">
        <w:t xml:space="preserve"> In the thesis, the student </w:t>
      </w:r>
      <w:r w:rsidR="006D63E8" w:rsidRPr="00884B4D">
        <w:t>expands the literature review and</w:t>
      </w:r>
      <w:r w:rsidR="00C571B1" w:rsidRPr="00884B4D">
        <w:t xml:space="preserve"> moves to theoretically/empirically answering</w:t>
      </w:r>
      <w:r w:rsidR="00756D09" w:rsidRPr="00884B4D">
        <w:t xml:space="preserve"> </w:t>
      </w:r>
      <w:r w:rsidR="006D63E8" w:rsidRPr="00884B4D">
        <w:t xml:space="preserve">the research question. </w:t>
      </w:r>
      <w:r w:rsidR="00756D09" w:rsidRPr="00884B4D">
        <w:t>A typical structure of the thesis would be:</w:t>
      </w:r>
      <w:r w:rsidR="00F50A4A" w:rsidRPr="00884B4D">
        <w:t xml:space="preserve"> t</w:t>
      </w:r>
      <w:r w:rsidR="00756D09" w:rsidRPr="00884B4D">
        <w:t>itle page</w:t>
      </w:r>
      <w:r w:rsidR="00F50A4A" w:rsidRPr="00884B4D">
        <w:t>, t</w:t>
      </w:r>
      <w:r w:rsidR="00756D09" w:rsidRPr="00884B4D">
        <w:t>able of contents</w:t>
      </w:r>
      <w:r w:rsidR="00F50A4A" w:rsidRPr="00884B4D">
        <w:t>, i</w:t>
      </w:r>
      <w:r w:rsidR="00756D09" w:rsidRPr="00884B4D">
        <w:t>ntroduction</w:t>
      </w:r>
      <w:r w:rsidR="00F50A4A" w:rsidRPr="00884B4D">
        <w:t>, l</w:t>
      </w:r>
      <w:r w:rsidR="00756D09" w:rsidRPr="00884B4D">
        <w:t>iterature review</w:t>
      </w:r>
      <w:r w:rsidR="006D63E8" w:rsidRPr="00884B4D">
        <w:t xml:space="preserve"> </w:t>
      </w:r>
      <w:r w:rsidR="00673E51" w:rsidRPr="00884B4D">
        <w:t>(but please give it a</w:t>
      </w:r>
      <w:r w:rsidR="009C07E0" w:rsidRPr="00884B4D">
        <w:t xml:space="preserve"> more</w:t>
      </w:r>
      <w:r w:rsidR="00673E51" w:rsidRPr="00884B4D">
        <w:t xml:space="preserve"> exciting title</w:t>
      </w:r>
      <w:r w:rsidR="009C07E0" w:rsidRPr="00884B4D">
        <w:t xml:space="preserve"> than “literature review”</w:t>
      </w:r>
      <w:r w:rsidR="00673E51" w:rsidRPr="00884B4D">
        <w:t xml:space="preserve">) </w:t>
      </w:r>
      <w:r w:rsidR="006D63E8" w:rsidRPr="00884B4D">
        <w:t>and discussion of the required background (e.g. recent economi</w:t>
      </w:r>
      <w:r w:rsidR="00673E51" w:rsidRPr="00884B4D">
        <w:t>c performance of Ireland if the thesi</w:t>
      </w:r>
      <w:r w:rsidR="006D63E8" w:rsidRPr="00884B4D">
        <w:t>s examines FDI in Ireland</w:t>
      </w:r>
      <w:r w:rsidR="00DA0630" w:rsidRPr="00884B4D">
        <w:t>)</w:t>
      </w:r>
      <w:r w:rsidR="00F50A4A" w:rsidRPr="00884B4D">
        <w:t xml:space="preserve">, </w:t>
      </w:r>
      <w:r w:rsidR="006D63E8" w:rsidRPr="00884B4D">
        <w:t xml:space="preserve">the theoretical/empirical </w:t>
      </w:r>
      <w:r w:rsidR="00F50A4A" w:rsidRPr="00884B4D">
        <w:t>a</w:t>
      </w:r>
      <w:r w:rsidR="006E149E" w:rsidRPr="00884B4D">
        <w:t>nalysis</w:t>
      </w:r>
      <w:r w:rsidR="00F50A4A" w:rsidRPr="00884B4D">
        <w:t>, c</w:t>
      </w:r>
      <w:r w:rsidR="006E149E" w:rsidRPr="00884B4D">
        <w:t>onclusion</w:t>
      </w:r>
      <w:r w:rsidR="00DA0630" w:rsidRPr="00884B4D">
        <w:t>s</w:t>
      </w:r>
      <w:r w:rsidR="00F50A4A" w:rsidRPr="00884B4D">
        <w:t>, re</w:t>
      </w:r>
      <w:r w:rsidR="006E149E" w:rsidRPr="00884B4D">
        <w:t>ferences</w:t>
      </w:r>
      <w:r w:rsidR="00F50A4A" w:rsidRPr="00884B4D">
        <w:t xml:space="preserve">, </w:t>
      </w:r>
      <w:r w:rsidR="00EE4DDB" w:rsidRPr="00884B4D">
        <w:t xml:space="preserve">and </w:t>
      </w:r>
      <w:r w:rsidR="00F50A4A" w:rsidRPr="00884B4D">
        <w:t>a</w:t>
      </w:r>
      <w:r w:rsidR="00292576" w:rsidRPr="00884B4D">
        <w:t>ppendices (if any)</w:t>
      </w:r>
      <w:r w:rsidR="00F50A4A" w:rsidRPr="00884B4D">
        <w:t>. T</w:t>
      </w:r>
      <w:r w:rsidR="00156503" w:rsidRPr="00884B4D">
        <w:t xml:space="preserve">he </w:t>
      </w:r>
      <w:r w:rsidR="00F50A4A" w:rsidRPr="00884B4D">
        <w:t>a</w:t>
      </w:r>
      <w:r w:rsidR="00156503" w:rsidRPr="00884B4D">
        <w:t xml:space="preserve">nalysis </w:t>
      </w:r>
      <w:r w:rsidR="00292576" w:rsidRPr="00884B4D">
        <w:t xml:space="preserve">part </w:t>
      </w:r>
      <w:r w:rsidR="006D63E8" w:rsidRPr="00884B4D">
        <w:t xml:space="preserve">forms </w:t>
      </w:r>
      <w:r w:rsidR="007C53F2" w:rsidRPr="00884B4D">
        <w:t xml:space="preserve">the main </w:t>
      </w:r>
      <w:r w:rsidR="00673E51" w:rsidRPr="00884B4D">
        <w:t>body of your thesis in which the student</w:t>
      </w:r>
      <w:r w:rsidR="007C53F2" w:rsidRPr="00884B4D">
        <w:t xml:space="preserve"> describe</w:t>
      </w:r>
      <w:r w:rsidR="006A4751" w:rsidRPr="00884B4D">
        <w:t>s</w:t>
      </w:r>
      <w:r w:rsidR="007C53F2" w:rsidRPr="00884B4D">
        <w:t xml:space="preserve"> the data (if any), model, argumentation, </w:t>
      </w:r>
      <w:r w:rsidR="006D63E8" w:rsidRPr="00884B4D">
        <w:t xml:space="preserve">estimation </w:t>
      </w:r>
      <w:r w:rsidR="006A4751" w:rsidRPr="00884B4D">
        <w:t xml:space="preserve">method and choice that are made in the regression analysis </w:t>
      </w:r>
      <w:r w:rsidR="006D63E8" w:rsidRPr="00884B4D">
        <w:t xml:space="preserve">(if any) </w:t>
      </w:r>
      <w:r w:rsidR="007C53F2" w:rsidRPr="00884B4D">
        <w:t>and derive</w:t>
      </w:r>
      <w:r w:rsidR="006A4751" w:rsidRPr="00884B4D">
        <w:t>s</w:t>
      </w:r>
      <w:r w:rsidR="007C53F2" w:rsidRPr="00884B4D">
        <w:t xml:space="preserve"> the </w:t>
      </w:r>
      <w:r w:rsidR="00003BDA" w:rsidRPr="00884B4D">
        <w:t xml:space="preserve">results and </w:t>
      </w:r>
      <w:r w:rsidR="007C53F2" w:rsidRPr="00884B4D">
        <w:t>conclusions.</w:t>
      </w:r>
      <w:r w:rsidR="00DA0630" w:rsidRPr="00884B4D">
        <w:t xml:space="preserve"> The analysis part should also </w:t>
      </w:r>
      <w:r w:rsidR="006A4751" w:rsidRPr="00884B4D">
        <w:t xml:space="preserve">obviously </w:t>
      </w:r>
      <w:r w:rsidR="00DA0630" w:rsidRPr="00884B4D">
        <w:t>form a “substantial” part of the thesis, i.e. the thesis should be “appropriately” balanced.</w:t>
      </w:r>
    </w:p>
    <w:p w14:paraId="45B27AAE" w14:textId="77777777" w:rsidR="001E24E9" w:rsidRPr="00884B4D" w:rsidRDefault="001E24E9" w:rsidP="00407213"/>
    <w:p w14:paraId="6B192E90" w14:textId="77777777" w:rsidR="00DA0630" w:rsidRPr="00884B4D" w:rsidRDefault="00DA0630" w:rsidP="00407213"/>
    <w:p w14:paraId="401C43D9" w14:textId="77777777" w:rsidR="00C67EE5" w:rsidRPr="00884B4D" w:rsidRDefault="00C67EE5" w:rsidP="00407213">
      <w:pPr>
        <w:rPr>
          <w:b/>
        </w:rPr>
      </w:pPr>
      <w:r w:rsidRPr="00884B4D">
        <w:rPr>
          <w:b/>
        </w:rPr>
        <w:t>Layout and size</w:t>
      </w:r>
    </w:p>
    <w:p w14:paraId="1763A74A" w14:textId="77777777" w:rsidR="00C67EE5" w:rsidRPr="00884B4D" w:rsidRDefault="00C67EE5" w:rsidP="00C67EE5">
      <w:r w:rsidRPr="00884B4D">
        <w:t>The thesis should comprise between 10000 and 15000 words</w:t>
      </w:r>
      <w:r w:rsidR="00686CA1" w:rsidRPr="00884B4D">
        <w:t>, i.e. about 35 to 45 pages (font size 12)</w:t>
      </w:r>
      <w:r w:rsidRPr="00884B4D">
        <w:t xml:space="preserve">. </w:t>
      </w:r>
      <w:r w:rsidR="006D63E8" w:rsidRPr="00884B4D">
        <w:t xml:space="preserve">Writing the thesis is also an exercise in treating a topic in sufficient depth within a limited number of words. </w:t>
      </w:r>
      <w:r w:rsidR="006A4751" w:rsidRPr="00884B4D">
        <w:t xml:space="preserve">Students </w:t>
      </w:r>
      <w:r w:rsidRPr="00884B4D">
        <w:t xml:space="preserve">can deviate from these numbers only after </w:t>
      </w:r>
      <w:r w:rsidRPr="00884B4D">
        <w:rPr>
          <w:u w:val="single"/>
        </w:rPr>
        <w:t>explicit</w:t>
      </w:r>
      <w:r w:rsidR="006D63E8" w:rsidRPr="00884B4D">
        <w:t xml:space="preserve"> and</w:t>
      </w:r>
      <w:r w:rsidRPr="00884B4D">
        <w:t xml:space="preserve"> </w:t>
      </w:r>
      <w:r w:rsidRPr="00884B4D">
        <w:rPr>
          <w:u w:val="single"/>
        </w:rPr>
        <w:t>prior</w:t>
      </w:r>
      <w:r w:rsidRPr="00884B4D">
        <w:t xml:space="preserve"> agreement from </w:t>
      </w:r>
      <w:r w:rsidR="00791A71" w:rsidRPr="00884B4D">
        <w:t xml:space="preserve">the </w:t>
      </w:r>
      <w:r w:rsidRPr="00884B4D">
        <w:t>thesis supervisor. These numbers apply to everything in the thesis (text, footnote</w:t>
      </w:r>
      <w:r w:rsidR="00DA0630" w:rsidRPr="00884B4D">
        <w:t>s</w:t>
      </w:r>
      <w:r w:rsidRPr="00884B4D">
        <w:t xml:space="preserve">, appendices, reference list, </w:t>
      </w:r>
      <w:r w:rsidR="006A4751" w:rsidRPr="00884B4D">
        <w:t xml:space="preserve">endnotes, </w:t>
      </w:r>
      <w:r w:rsidRPr="00884B4D">
        <w:t>etc).</w:t>
      </w:r>
      <w:r w:rsidR="006D63E8" w:rsidRPr="00884B4D">
        <w:t xml:space="preserve"> </w:t>
      </w:r>
      <w:r w:rsidR="006A4751" w:rsidRPr="00884B4D">
        <w:t xml:space="preserve">Students </w:t>
      </w:r>
      <w:r w:rsidR="006D63E8" w:rsidRPr="00884B4D">
        <w:t xml:space="preserve">will be asked to reduce the size of the thesis if </w:t>
      </w:r>
      <w:r w:rsidR="006A4751" w:rsidRPr="00884B4D">
        <w:t xml:space="preserve">they </w:t>
      </w:r>
      <w:r w:rsidR="006D63E8" w:rsidRPr="00884B4D">
        <w:t>fail to respect the aforementioned upper limit</w:t>
      </w:r>
      <w:r w:rsidR="006A4751" w:rsidRPr="00884B4D">
        <w:t xml:space="preserve">. This practice follows </w:t>
      </w:r>
      <w:r w:rsidR="006D63E8" w:rsidRPr="00884B4D">
        <w:t>the University’s guiding principle of equal treatment since writing 20000 words obviously allows for a deeper treatment of the topic</w:t>
      </w:r>
      <w:r w:rsidR="006A4751" w:rsidRPr="00884B4D">
        <w:t xml:space="preserve"> and would be inappropriate towards those that have respected the upper limit of 15000</w:t>
      </w:r>
      <w:r w:rsidR="006D63E8" w:rsidRPr="00884B4D">
        <w:t>.</w:t>
      </w:r>
    </w:p>
    <w:p w14:paraId="651571FC" w14:textId="3304ACC8" w:rsidR="006D63E8" w:rsidRPr="00884B4D" w:rsidRDefault="00C67EE5" w:rsidP="00C67EE5">
      <w:pPr>
        <w:ind w:firstLine="851"/>
      </w:pPr>
      <w:r w:rsidRPr="00884B4D">
        <w:t>The first page o</w:t>
      </w:r>
      <w:r w:rsidR="006A4751" w:rsidRPr="00884B4D">
        <w:t xml:space="preserve">f the thesis should specify the </w:t>
      </w:r>
      <w:r w:rsidRPr="00884B4D">
        <w:t>name</w:t>
      </w:r>
      <w:r w:rsidR="006A4751" w:rsidRPr="00884B4D">
        <w:t xml:space="preserve"> of the student</w:t>
      </w:r>
      <w:r w:rsidRPr="00884B4D">
        <w:t>, the title of the thesis, the university in question</w:t>
      </w:r>
      <w:r w:rsidR="006A4751" w:rsidRPr="00884B4D">
        <w:t xml:space="preserve"> (University of Amsterdam), the</w:t>
      </w:r>
      <w:r w:rsidRPr="00884B4D">
        <w:t xml:space="preserve"> school (Amsterdam School of Economics), </w:t>
      </w:r>
      <w:r w:rsidR="006A4751" w:rsidRPr="00884B4D">
        <w:t xml:space="preserve">the </w:t>
      </w:r>
      <w:r w:rsidRPr="00884B4D">
        <w:t xml:space="preserve">study programme (MSc Economics), </w:t>
      </w:r>
      <w:r w:rsidR="006A4751" w:rsidRPr="00884B4D">
        <w:t xml:space="preserve">the </w:t>
      </w:r>
      <w:r w:rsidRPr="00884B4D">
        <w:t xml:space="preserve">track, the name of the </w:t>
      </w:r>
      <w:r w:rsidR="006D63E8" w:rsidRPr="00884B4D">
        <w:t xml:space="preserve">thesis </w:t>
      </w:r>
      <w:r w:rsidRPr="00884B4D">
        <w:t xml:space="preserve">supervisor, the name of the second reader and the date. As the thesis </w:t>
      </w:r>
      <w:r w:rsidR="006A4751" w:rsidRPr="00884B4D">
        <w:t xml:space="preserve">will be </w:t>
      </w:r>
      <w:r w:rsidRPr="00884B4D">
        <w:t>made available on the internet</w:t>
      </w:r>
      <w:r w:rsidR="006A4751" w:rsidRPr="00884B4D">
        <w:t xml:space="preserve"> </w:t>
      </w:r>
      <w:r w:rsidRPr="00884B4D">
        <w:t>and thus can be seen by the entire populace of this planet</w:t>
      </w:r>
      <w:r w:rsidR="00884B4D">
        <w:t xml:space="preserve"> and beyond</w:t>
      </w:r>
      <w:r w:rsidRPr="00884B4D">
        <w:t xml:space="preserve">, specifying </w:t>
      </w:r>
      <w:r w:rsidR="006A4751" w:rsidRPr="00884B4D">
        <w:t xml:space="preserve">the student’s </w:t>
      </w:r>
      <w:r w:rsidRPr="00884B4D">
        <w:t xml:space="preserve">home address </w:t>
      </w:r>
      <w:r w:rsidR="008B1E77" w:rsidRPr="00884B4D">
        <w:t xml:space="preserve">or email address </w:t>
      </w:r>
      <w:r w:rsidRPr="00884B4D">
        <w:t>on the first page is maybe not a wise thing to do.</w:t>
      </w:r>
    </w:p>
    <w:p w14:paraId="02C2C1EB" w14:textId="77777777" w:rsidR="00C67EE5" w:rsidRPr="00884B4D" w:rsidRDefault="00C67EE5" w:rsidP="00C67EE5">
      <w:pPr>
        <w:ind w:firstLine="851"/>
      </w:pPr>
      <w:r w:rsidRPr="00884B4D">
        <w:t>On the second page of the thesis, the student is required to formally state that he/she presents original work (“the Statement of Originality”). More details can be found via the aforementioned information site for students.</w:t>
      </w:r>
    </w:p>
    <w:p w14:paraId="04960108" w14:textId="77777777" w:rsidR="00C67EE5" w:rsidRPr="00884B4D" w:rsidRDefault="00C67EE5" w:rsidP="00407213"/>
    <w:p w14:paraId="09B24D47" w14:textId="77777777" w:rsidR="00C67EE5" w:rsidRPr="00884B4D" w:rsidRDefault="00C67EE5" w:rsidP="00407213"/>
    <w:p w14:paraId="184B5E33" w14:textId="77777777" w:rsidR="001E24E9" w:rsidRPr="00884B4D" w:rsidRDefault="00627E0E" w:rsidP="000D6EEA">
      <w:pPr>
        <w:pStyle w:val="Kop1"/>
      </w:pPr>
      <w:r w:rsidRPr="00884B4D">
        <w:lastRenderedPageBreak/>
        <w:t xml:space="preserve">Writing and receiving comments on </w:t>
      </w:r>
      <w:r w:rsidR="006D63E8" w:rsidRPr="00884B4D">
        <w:t xml:space="preserve">the </w:t>
      </w:r>
      <w:r w:rsidRPr="00884B4D">
        <w:t>thesis</w:t>
      </w:r>
    </w:p>
    <w:p w14:paraId="1E6984B4" w14:textId="19E740B5" w:rsidR="000D6EEA" w:rsidRPr="00884B4D" w:rsidRDefault="000D6EEA" w:rsidP="001E24E9">
      <w:r w:rsidRPr="00884B4D">
        <w:t>It is advisable</w:t>
      </w:r>
      <w:r w:rsidR="006D63E8" w:rsidRPr="00884B4D">
        <w:t xml:space="preserve"> to hand in a first version of </w:t>
      </w:r>
      <w:r w:rsidR="006D63E8" w:rsidRPr="00884B4D">
        <w:rPr>
          <w:u w:val="single"/>
        </w:rPr>
        <w:t>each</w:t>
      </w:r>
      <w:r w:rsidRPr="00884B4D">
        <w:t xml:space="preserve"> chapter when </w:t>
      </w:r>
      <w:r w:rsidR="006D63E8" w:rsidRPr="00884B4D">
        <w:t xml:space="preserve">that </w:t>
      </w:r>
      <w:r w:rsidR="006A4751" w:rsidRPr="00884B4D">
        <w:t xml:space="preserve">chapter </w:t>
      </w:r>
      <w:r w:rsidR="006D63E8" w:rsidRPr="00884B4D">
        <w:t>i</w:t>
      </w:r>
      <w:r w:rsidRPr="00884B4D">
        <w:t>s ready</w:t>
      </w:r>
      <w:r w:rsidR="00A27065" w:rsidRPr="00884B4D">
        <w:t xml:space="preserve"> (around the date </w:t>
      </w:r>
      <w:r w:rsidR="00072B2E" w:rsidRPr="00884B4D">
        <w:t xml:space="preserve">that you </w:t>
      </w:r>
      <w:r w:rsidR="00A27065" w:rsidRPr="00884B4D">
        <w:t>specif</w:t>
      </w:r>
      <w:r w:rsidR="00072B2E" w:rsidRPr="00884B4D">
        <w:t>y</w:t>
      </w:r>
      <w:r w:rsidR="00A27065" w:rsidRPr="00884B4D">
        <w:t xml:space="preserve"> in the preliminary table of contents)</w:t>
      </w:r>
      <w:r w:rsidRPr="00884B4D">
        <w:t xml:space="preserve">. </w:t>
      </w:r>
      <w:r w:rsidR="006F27F5" w:rsidRPr="00884B4D">
        <w:t xml:space="preserve">The supervisor </w:t>
      </w:r>
      <w:r w:rsidR="007C354A" w:rsidRPr="00884B4D">
        <w:t xml:space="preserve">then </w:t>
      </w:r>
      <w:r w:rsidR="006F27F5" w:rsidRPr="00884B4D">
        <w:t xml:space="preserve">comments on </w:t>
      </w:r>
      <w:r w:rsidR="000954C5" w:rsidRPr="00884B4D">
        <w:t xml:space="preserve">this text and the student and thesis supervisor then </w:t>
      </w:r>
      <w:r w:rsidR="006F27F5" w:rsidRPr="00884B4D">
        <w:t xml:space="preserve">can discuss the </w:t>
      </w:r>
      <w:r w:rsidR="007C354A" w:rsidRPr="00884B4D">
        <w:t xml:space="preserve">comments </w:t>
      </w:r>
      <w:r w:rsidR="006F27F5" w:rsidRPr="00884B4D">
        <w:t xml:space="preserve">that are not clear </w:t>
      </w:r>
      <w:r w:rsidR="00D865AF" w:rsidRPr="00884B4D">
        <w:t xml:space="preserve">and </w:t>
      </w:r>
      <w:r w:rsidR="000954C5" w:rsidRPr="00884B4D">
        <w:t xml:space="preserve">elaborate on </w:t>
      </w:r>
      <w:r w:rsidR="00D865AF" w:rsidRPr="00884B4D">
        <w:t xml:space="preserve">other </w:t>
      </w:r>
      <w:r w:rsidR="006A4751" w:rsidRPr="00884B4D">
        <w:t xml:space="preserve">potential </w:t>
      </w:r>
      <w:r w:rsidR="00D865AF" w:rsidRPr="00884B4D">
        <w:t>problems</w:t>
      </w:r>
      <w:r w:rsidR="00791A71" w:rsidRPr="00884B4D">
        <w:t>, extensions, etc</w:t>
      </w:r>
      <w:r w:rsidR="001D3B14" w:rsidRPr="00884B4D">
        <w:t xml:space="preserve">. </w:t>
      </w:r>
      <w:r w:rsidRPr="00884B4D">
        <w:t>Th</w:t>
      </w:r>
      <w:r w:rsidR="006F27F5" w:rsidRPr="00884B4D">
        <w:t xml:space="preserve">is gives </w:t>
      </w:r>
      <w:r w:rsidRPr="00884B4D">
        <w:t xml:space="preserve">the </w:t>
      </w:r>
      <w:r w:rsidR="000954C5" w:rsidRPr="00884B4D">
        <w:t xml:space="preserve">thesis </w:t>
      </w:r>
      <w:r w:rsidRPr="00884B4D">
        <w:t xml:space="preserve">supervisor the opportunity to give </w:t>
      </w:r>
      <w:r w:rsidR="002328C3" w:rsidRPr="00884B4D">
        <w:t xml:space="preserve">timely </w:t>
      </w:r>
      <w:r w:rsidRPr="00884B4D">
        <w:t xml:space="preserve">feedback and avoid </w:t>
      </w:r>
      <w:r w:rsidR="000954C5" w:rsidRPr="00884B4D">
        <w:t xml:space="preserve">at an early stage </w:t>
      </w:r>
      <w:r w:rsidRPr="00884B4D">
        <w:t xml:space="preserve">that </w:t>
      </w:r>
      <w:r w:rsidR="000954C5" w:rsidRPr="00884B4D">
        <w:t xml:space="preserve">the student </w:t>
      </w:r>
      <w:r w:rsidR="006A4751" w:rsidRPr="00884B4D">
        <w:t xml:space="preserve">may </w:t>
      </w:r>
      <w:r w:rsidR="000954C5" w:rsidRPr="00884B4D">
        <w:t xml:space="preserve">move </w:t>
      </w:r>
      <w:r w:rsidRPr="00884B4D">
        <w:t>in the wrong direction</w:t>
      </w:r>
      <w:r w:rsidR="000954C5" w:rsidRPr="00884B4D">
        <w:t xml:space="preserve"> (</w:t>
      </w:r>
      <w:r w:rsidR="00DA0630" w:rsidRPr="00884B4D">
        <w:t xml:space="preserve">e.g. </w:t>
      </w:r>
      <w:r w:rsidR="000954C5" w:rsidRPr="00884B4D">
        <w:t xml:space="preserve">chapters that are </w:t>
      </w:r>
      <w:r w:rsidR="00DA0630" w:rsidRPr="00884B4D">
        <w:t xml:space="preserve">way </w:t>
      </w:r>
      <w:r w:rsidR="000954C5" w:rsidRPr="00884B4D">
        <w:t>too long, a research design that</w:t>
      </w:r>
      <w:r w:rsidR="00DA0630" w:rsidRPr="00884B4D">
        <w:t xml:space="preserve"> actually</w:t>
      </w:r>
      <w:r w:rsidR="000954C5" w:rsidRPr="00884B4D">
        <w:t xml:space="preserve"> does not allow answering the research question, etc)</w:t>
      </w:r>
      <w:r w:rsidRPr="00884B4D">
        <w:t xml:space="preserve">. The text that </w:t>
      </w:r>
      <w:r w:rsidR="000954C5" w:rsidRPr="00884B4D">
        <w:t>the student hands</w:t>
      </w:r>
      <w:r w:rsidRPr="00884B4D">
        <w:t xml:space="preserve"> in should be the best </w:t>
      </w:r>
      <w:r w:rsidR="000954C5" w:rsidRPr="00884B4D">
        <w:t xml:space="preserve">that the student </w:t>
      </w:r>
      <w:r w:rsidRPr="00884B4D">
        <w:t>can produce</w:t>
      </w:r>
      <w:r w:rsidR="00072B2E" w:rsidRPr="00884B4D">
        <w:t>: the chapter in question should be complete such that the supervisor does not have to start guessing whether the author will or will not include this or that</w:t>
      </w:r>
      <w:r w:rsidRPr="00884B4D">
        <w:t xml:space="preserve">. </w:t>
      </w:r>
      <w:r w:rsidR="006A4751" w:rsidRPr="00884B4D">
        <w:t>The student should also a</w:t>
      </w:r>
      <w:r w:rsidR="00072B2E" w:rsidRPr="00884B4D">
        <w:t>lways include the complete table of contents</w:t>
      </w:r>
      <w:r w:rsidR="000954C5" w:rsidRPr="00884B4D">
        <w:t xml:space="preserve">, </w:t>
      </w:r>
      <w:r w:rsidR="00072B2E" w:rsidRPr="00884B4D">
        <w:t>all references</w:t>
      </w:r>
      <w:r w:rsidR="000954C5" w:rsidRPr="00884B4D">
        <w:t xml:space="preserve"> and use page numbers</w:t>
      </w:r>
      <w:r w:rsidR="00072B2E" w:rsidRPr="00884B4D">
        <w:t>.</w:t>
      </w:r>
      <w:r w:rsidR="00F734A5" w:rsidRPr="00884B4D">
        <w:t xml:space="preserve"> Supervisors cannot be expected to read through materials of which, for instance, the language and the numbering of tables have not been checked. Incomplete and/or inferior chapters will be </w:t>
      </w:r>
      <w:r w:rsidR="000954C5" w:rsidRPr="00884B4D">
        <w:t xml:space="preserve">immediately </w:t>
      </w:r>
      <w:r w:rsidR="00F734A5" w:rsidRPr="00884B4D">
        <w:t>returned to the author</w:t>
      </w:r>
      <w:r w:rsidR="000954C5" w:rsidRPr="00884B4D">
        <w:t xml:space="preserve"> and </w:t>
      </w:r>
      <w:r w:rsidR="006A4751" w:rsidRPr="00884B4D">
        <w:t xml:space="preserve">will </w:t>
      </w:r>
      <w:r w:rsidR="00E77DFF" w:rsidRPr="00884B4D">
        <w:t xml:space="preserve">also </w:t>
      </w:r>
      <w:r w:rsidR="000954C5" w:rsidRPr="00884B4D">
        <w:t xml:space="preserve">negatively impact upon the final mark for the thesis (see below: the </w:t>
      </w:r>
      <w:r w:rsidR="006A4751" w:rsidRPr="00884B4D">
        <w:t>“</w:t>
      </w:r>
      <w:r w:rsidR="000954C5" w:rsidRPr="00884B4D">
        <w:t>process</w:t>
      </w:r>
      <w:r w:rsidR="006A4751" w:rsidRPr="00884B4D">
        <w:t>”</w:t>
      </w:r>
      <w:r w:rsidR="000954C5" w:rsidRPr="00884B4D">
        <w:t xml:space="preserve"> enters into the determination of the final mark</w:t>
      </w:r>
      <w:r w:rsidR="00884B4D">
        <w:t xml:space="preserve"> for the thesis</w:t>
      </w:r>
      <w:r w:rsidR="000954C5" w:rsidRPr="00884B4D">
        <w:t>)</w:t>
      </w:r>
      <w:r w:rsidR="00F734A5" w:rsidRPr="00884B4D">
        <w:t xml:space="preserve">. </w:t>
      </w:r>
      <w:r w:rsidR="00E77DFF" w:rsidRPr="00884B4D">
        <w:t>The better each submission is</w:t>
      </w:r>
      <w:r w:rsidRPr="00884B4D">
        <w:t xml:space="preserve">, the more time </w:t>
      </w:r>
      <w:r w:rsidR="000954C5" w:rsidRPr="00884B4D">
        <w:t xml:space="preserve">the thesis supervisor can spend on evaluating and commenting upon the </w:t>
      </w:r>
      <w:r w:rsidRPr="00884B4D">
        <w:t xml:space="preserve">important parts </w:t>
      </w:r>
      <w:r w:rsidR="00E77DFF" w:rsidRPr="00884B4D">
        <w:t>of the</w:t>
      </w:r>
      <w:r w:rsidRPr="00884B4D">
        <w:t xml:space="preserve"> thesis</w:t>
      </w:r>
      <w:r w:rsidR="007554FA" w:rsidRPr="00884B4D">
        <w:t xml:space="preserve"> (given the limited time </w:t>
      </w:r>
      <w:r w:rsidR="000954C5" w:rsidRPr="00884B4D">
        <w:t xml:space="preserve">that is allocated </w:t>
      </w:r>
      <w:r w:rsidR="007554FA" w:rsidRPr="00884B4D">
        <w:t>for supervision)</w:t>
      </w:r>
      <w:r w:rsidRPr="00884B4D">
        <w:t xml:space="preserve">, the better the comments and </w:t>
      </w:r>
      <w:r w:rsidR="00F734A5" w:rsidRPr="00884B4D">
        <w:t xml:space="preserve">ultimately the better </w:t>
      </w:r>
      <w:r w:rsidR="000954C5" w:rsidRPr="00884B4D">
        <w:t xml:space="preserve">the quality of the </w:t>
      </w:r>
      <w:r w:rsidRPr="00884B4D">
        <w:t>thesis</w:t>
      </w:r>
      <w:r w:rsidR="00F734A5" w:rsidRPr="00884B4D">
        <w:t xml:space="preserve"> will be</w:t>
      </w:r>
      <w:r w:rsidR="000954C5" w:rsidRPr="00884B4D">
        <w:t xml:space="preserve"> and obviously the higher the final grade will be</w:t>
      </w:r>
      <w:r w:rsidRPr="00884B4D">
        <w:t>.</w:t>
      </w:r>
    </w:p>
    <w:p w14:paraId="5114A67C" w14:textId="77777777" w:rsidR="001E24E9" w:rsidRPr="00884B4D" w:rsidRDefault="001E24E9" w:rsidP="00407213"/>
    <w:p w14:paraId="2043CCA0" w14:textId="77777777" w:rsidR="00204E23" w:rsidRPr="00884B4D" w:rsidRDefault="00204E23" w:rsidP="00407213"/>
    <w:p w14:paraId="640DC6FA" w14:textId="77777777" w:rsidR="00580806" w:rsidRPr="00884B4D" w:rsidRDefault="00BF52B5" w:rsidP="00BF52B5">
      <w:pPr>
        <w:pStyle w:val="Kop1"/>
      </w:pPr>
      <w:r w:rsidRPr="00884B4D">
        <w:t xml:space="preserve">Penultimate </w:t>
      </w:r>
      <w:r w:rsidR="00204E23" w:rsidRPr="00884B4D">
        <w:t xml:space="preserve">(99%) </w:t>
      </w:r>
      <w:r w:rsidRPr="00884B4D">
        <w:t>version</w:t>
      </w:r>
    </w:p>
    <w:p w14:paraId="7F974F24" w14:textId="57AA2596" w:rsidR="00D331BE" w:rsidRPr="00884B4D" w:rsidRDefault="00671E09" w:rsidP="00407213">
      <w:r w:rsidRPr="00884B4D">
        <w:t xml:space="preserve">Having discussed the individual chapters, this 99% version </w:t>
      </w:r>
      <w:r w:rsidR="00D331BE" w:rsidRPr="00884B4D">
        <w:t xml:space="preserve">is the first complete draft. </w:t>
      </w:r>
      <w:r w:rsidRPr="00884B4D">
        <w:t xml:space="preserve">It is the best version </w:t>
      </w:r>
      <w:r w:rsidR="000954C5" w:rsidRPr="00884B4D">
        <w:t xml:space="preserve">that the student </w:t>
      </w:r>
      <w:r w:rsidRPr="00884B4D">
        <w:t>can produce.</w:t>
      </w:r>
      <w:r w:rsidR="00D331BE" w:rsidRPr="00884B4D">
        <w:t xml:space="preserve"> The </w:t>
      </w:r>
      <w:r w:rsidR="000954C5" w:rsidRPr="00884B4D">
        <w:t xml:space="preserve">thesis </w:t>
      </w:r>
      <w:r w:rsidR="00D331BE" w:rsidRPr="00884B4D">
        <w:t xml:space="preserve">supervisor will read it and give </w:t>
      </w:r>
      <w:r w:rsidR="000954C5" w:rsidRPr="00884B4D">
        <w:t xml:space="preserve">the student </w:t>
      </w:r>
      <w:r w:rsidR="00D331BE" w:rsidRPr="00884B4D">
        <w:t>additional comments</w:t>
      </w:r>
      <w:r w:rsidR="00A52808" w:rsidRPr="00884B4D">
        <w:t xml:space="preserve"> for improvements</w:t>
      </w:r>
      <w:r w:rsidR="00F8759A" w:rsidRPr="00884B4D">
        <w:t xml:space="preserve"> for instance regarding the co</w:t>
      </w:r>
      <w:r w:rsidR="00F734A5" w:rsidRPr="00884B4D">
        <w:t>herence of the various chapters</w:t>
      </w:r>
      <w:r w:rsidR="00791A71" w:rsidRPr="00884B4D">
        <w:t>, the flow of the thesis, etc</w:t>
      </w:r>
      <w:r w:rsidR="00F734A5" w:rsidRPr="00884B4D">
        <w:t xml:space="preserve">. </w:t>
      </w:r>
      <w:r w:rsidR="00D331BE" w:rsidRPr="00884B4D">
        <w:t>After this last round</w:t>
      </w:r>
      <w:r w:rsidR="000954C5" w:rsidRPr="00884B4D">
        <w:t>,</w:t>
      </w:r>
      <w:r w:rsidR="00D331BE" w:rsidRPr="00884B4D">
        <w:t xml:space="preserve"> </w:t>
      </w:r>
      <w:r w:rsidR="000954C5" w:rsidRPr="00884B4D">
        <w:t xml:space="preserve">the student has </w:t>
      </w:r>
      <w:r w:rsidR="00D331BE" w:rsidRPr="00884B4D">
        <w:t xml:space="preserve">to </w:t>
      </w:r>
      <w:r w:rsidR="00F8759A" w:rsidRPr="00884B4D">
        <w:t>hand in</w:t>
      </w:r>
      <w:r w:rsidR="00D331BE" w:rsidRPr="00884B4D">
        <w:t xml:space="preserve"> the final version</w:t>
      </w:r>
      <w:r w:rsidR="000954C5" w:rsidRPr="00884B4D">
        <w:t xml:space="preserve"> of the thesis. This means that he/she submits an electronic copy to the supervisor and also uploads the thesis via </w:t>
      </w:r>
      <w:r w:rsidR="00791A71" w:rsidRPr="00A4243E">
        <w:rPr>
          <w:i/>
          <w:iCs/>
        </w:rPr>
        <w:t>Canvas</w:t>
      </w:r>
      <w:r w:rsidR="000954C5" w:rsidRPr="00884B4D">
        <w:t xml:space="preserve"> (where it automatically will be checked upon plagiarism)</w:t>
      </w:r>
      <w:r w:rsidR="00D331BE" w:rsidRPr="00884B4D">
        <w:t>.</w:t>
      </w:r>
    </w:p>
    <w:p w14:paraId="43F88C69" w14:textId="4E495A97" w:rsidR="00884B4D" w:rsidRPr="00884B4D" w:rsidRDefault="00884B4D" w:rsidP="00FF3918"/>
    <w:p w14:paraId="7E7184A8" w14:textId="77777777" w:rsidR="00E77DFF" w:rsidRPr="00884B4D" w:rsidRDefault="00E77DFF" w:rsidP="00FF3918"/>
    <w:p w14:paraId="63FB2940" w14:textId="77777777" w:rsidR="00FF3918" w:rsidRPr="00884B4D" w:rsidRDefault="00FF3918" w:rsidP="00FF3918">
      <w:pPr>
        <w:pStyle w:val="Kop1"/>
      </w:pPr>
      <w:r w:rsidRPr="00884B4D">
        <w:t>Data file</w:t>
      </w:r>
    </w:p>
    <w:p w14:paraId="356A5EC8" w14:textId="77777777" w:rsidR="00CE7BC9" w:rsidRPr="00884B4D" w:rsidRDefault="00FF3918" w:rsidP="00CE7BC9">
      <w:r w:rsidRPr="00884B4D">
        <w:t xml:space="preserve">If </w:t>
      </w:r>
      <w:r w:rsidR="00E77DFF" w:rsidRPr="00884B4D">
        <w:t>the student p</w:t>
      </w:r>
      <w:r w:rsidR="002B403D" w:rsidRPr="00884B4D">
        <w:t>erform</w:t>
      </w:r>
      <w:r w:rsidR="00E77DFF" w:rsidRPr="00884B4D">
        <w:t>s</w:t>
      </w:r>
      <w:r w:rsidR="0032799E" w:rsidRPr="00884B4D">
        <w:t xml:space="preserve"> </w:t>
      </w:r>
      <w:r w:rsidRPr="00884B4D">
        <w:t xml:space="preserve">an </w:t>
      </w:r>
      <w:r w:rsidR="0032799E" w:rsidRPr="00884B4D">
        <w:t xml:space="preserve">empirical </w:t>
      </w:r>
      <w:r w:rsidRPr="00884B4D">
        <w:t xml:space="preserve">analysis, </w:t>
      </w:r>
      <w:r w:rsidR="00E77DFF" w:rsidRPr="00884B4D">
        <w:t xml:space="preserve">the student has to submit </w:t>
      </w:r>
      <w:r w:rsidR="006A4751" w:rsidRPr="00884B4D">
        <w:t xml:space="preserve">a </w:t>
      </w:r>
      <w:r w:rsidR="00E77DFF" w:rsidRPr="00884B4D">
        <w:t>file when</w:t>
      </w:r>
      <w:r w:rsidR="009548CA" w:rsidRPr="00884B4D">
        <w:t xml:space="preserve"> </w:t>
      </w:r>
      <w:r w:rsidR="00E77DFF" w:rsidRPr="00884B4D">
        <w:t xml:space="preserve">he/she submits </w:t>
      </w:r>
      <w:r w:rsidR="009548CA" w:rsidRPr="00884B4D">
        <w:t>the final version of the thesis</w:t>
      </w:r>
      <w:r w:rsidR="008A72C2" w:rsidRPr="00884B4D">
        <w:t xml:space="preserve"> that documents the construction of the data</w:t>
      </w:r>
      <w:r w:rsidR="0099131C" w:rsidRPr="00884B4D">
        <w:t xml:space="preserve"> (this file is to be sent by email to the supervisor, i.e. should not be uploaded in </w:t>
      </w:r>
      <w:r w:rsidR="0099131C" w:rsidRPr="00A4243E">
        <w:rPr>
          <w:i/>
          <w:iCs/>
        </w:rPr>
        <w:t>Canvas</w:t>
      </w:r>
      <w:r w:rsidR="0099131C" w:rsidRPr="00884B4D">
        <w:t>)</w:t>
      </w:r>
      <w:r w:rsidR="00822EBD" w:rsidRPr="00884B4D">
        <w:t xml:space="preserve">. This is to stimulate </w:t>
      </w:r>
      <w:r w:rsidR="00E77DFF" w:rsidRPr="00884B4D">
        <w:t xml:space="preserve">students </w:t>
      </w:r>
      <w:r w:rsidR="00822EBD" w:rsidRPr="00884B4D">
        <w:t xml:space="preserve">to </w:t>
      </w:r>
      <w:r w:rsidR="00E77DFF" w:rsidRPr="00884B4D">
        <w:t xml:space="preserve">carefully </w:t>
      </w:r>
      <w:r w:rsidR="00822EBD" w:rsidRPr="00884B4D">
        <w:t>keep track of all steps taken in</w:t>
      </w:r>
      <w:r w:rsidR="00E77DFF" w:rsidRPr="00884B4D">
        <w:t xml:space="preserve"> the </w:t>
      </w:r>
      <w:r w:rsidR="002B403D" w:rsidRPr="00884B4D">
        <w:t>empirical analysis, organis</w:t>
      </w:r>
      <w:r w:rsidR="00822EBD" w:rsidRPr="00884B4D">
        <w:t xml:space="preserve">e the data in a </w:t>
      </w:r>
      <w:r w:rsidR="00FF5691" w:rsidRPr="00884B4D">
        <w:t>conveniently arr</w:t>
      </w:r>
      <w:r w:rsidR="008A72C2" w:rsidRPr="00884B4D">
        <w:t>anged way, both of which are extremel</w:t>
      </w:r>
      <w:r w:rsidR="00FF5691" w:rsidRPr="00884B4D">
        <w:t xml:space="preserve">y important in empirical research, and to enable </w:t>
      </w:r>
      <w:r w:rsidR="009548CA" w:rsidRPr="00884B4D">
        <w:t xml:space="preserve">others </w:t>
      </w:r>
      <w:r w:rsidR="00FF5691" w:rsidRPr="00884B4D">
        <w:t xml:space="preserve">to </w:t>
      </w:r>
      <w:r w:rsidR="008A72C2" w:rsidRPr="00884B4D">
        <w:t>reproduce the regression</w:t>
      </w:r>
      <w:r w:rsidR="009548CA" w:rsidRPr="00884B4D">
        <w:t xml:space="preserve"> results. This </w:t>
      </w:r>
      <w:r w:rsidR="008A72C2" w:rsidRPr="00884B4D">
        <w:t xml:space="preserve">procedure is actually akin to </w:t>
      </w:r>
      <w:r w:rsidRPr="00884B4D">
        <w:t xml:space="preserve">publishing </w:t>
      </w:r>
      <w:r w:rsidR="00E77DFF" w:rsidRPr="00884B4D">
        <w:t xml:space="preserve">the thesis in an academic </w:t>
      </w:r>
      <w:r w:rsidRPr="00884B4D">
        <w:t xml:space="preserve">journal for which </w:t>
      </w:r>
      <w:r w:rsidR="00E77DFF" w:rsidRPr="00884B4D">
        <w:t>one has to make the data</w:t>
      </w:r>
      <w:r w:rsidRPr="00884B4D">
        <w:t xml:space="preserve"> file </w:t>
      </w:r>
      <w:r w:rsidR="00E77DFF" w:rsidRPr="00884B4D">
        <w:t xml:space="preserve">available </w:t>
      </w:r>
      <w:r w:rsidRPr="00884B4D">
        <w:t xml:space="preserve">on the Internet: it should be self-contained and </w:t>
      </w:r>
      <w:r w:rsidR="00996353" w:rsidRPr="00884B4D">
        <w:t xml:space="preserve">easy to </w:t>
      </w:r>
      <w:r w:rsidRPr="00884B4D">
        <w:t>understand for outsiders.</w:t>
      </w:r>
      <w:r w:rsidR="00CE7BC9" w:rsidRPr="00884B4D">
        <w:t xml:space="preserve"> </w:t>
      </w:r>
      <w:r w:rsidR="00996353" w:rsidRPr="00884B4D">
        <w:t>The file should be</w:t>
      </w:r>
      <w:r w:rsidR="00CE7BC9" w:rsidRPr="00884B4D">
        <w:t xml:space="preserve"> in Excel format, readable in Microsoft Office</w:t>
      </w:r>
      <w:r w:rsidR="00996353" w:rsidRPr="00884B4D">
        <w:t>,</w:t>
      </w:r>
      <w:r w:rsidR="00CE7BC9" w:rsidRPr="00884B4D">
        <w:t xml:space="preserve"> and contains:</w:t>
      </w:r>
    </w:p>
    <w:p w14:paraId="4CC2F306" w14:textId="77777777" w:rsidR="00FF3918" w:rsidRPr="00884B4D" w:rsidRDefault="00903604" w:rsidP="00CE7BC9">
      <w:pPr>
        <w:pStyle w:val="Lijstalinea"/>
        <w:numPr>
          <w:ilvl w:val="0"/>
          <w:numId w:val="14"/>
        </w:numPr>
      </w:pPr>
      <w:r w:rsidRPr="00884B4D">
        <w:t xml:space="preserve">Worksheet </w:t>
      </w:r>
      <w:proofErr w:type="spellStart"/>
      <w:r w:rsidRPr="00884B4D">
        <w:t>GeneralInfo</w:t>
      </w:r>
      <w:proofErr w:type="spellEnd"/>
      <w:r w:rsidR="00CE7BC9" w:rsidRPr="00884B4D">
        <w:t xml:space="preserve">: </w:t>
      </w:r>
      <w:r w:rsidRPr="00884B4D">
        <w:t>title, author, date, and other general information, references to d</w:t>
      </w:r>
      <w:r w:rsidR="00FF3918" w:rsidRPr="00884B4D">
        <w:t>ata sources</w:t>
      </w:r>
      <w:r w:rsidRPr="00884B4D">
        <w:t>, definitions, and so on.</w:t>
      </w:r>
    </w:p>
    <w:p w14:paraId="6DF21B3F" w14:textId="77777777" w:rsidR="00FF3918" w:rsidRPr="00884B4D" w:rsidRDefault="00CE7BC9" w:rsidP="00FF3918">
      <w:pPr>
        <w:pStyle w:val="Lijstalinea"/>
        <w:numPr>
          <w:ilvl w:val="0"/>
          <w:numId w:val="1"/>
        </w:numPr>
      </w:pPr>
      <w:r w:rsidRPr="00884B4D">
        <w:t xml:space="preserve">Worksheet </w:t>
      </w:r>
      <w:proofErr w:type="spellStart"/>
      <w:r w:rsidR="00903604" w:rsidRPr="00884B4D">
        <w:t>RawData</w:t>
      </w:r>
      <w:proofErr w:type="spellEnd"/>
      <w:r w:rsidRPr="00884B4D">
        <w:t xml:space="preserve">: </w:t>
      </w:r>
      <w:r w:rsidR="00D3793B" w:rsidRPr="00884B4D">
        <w:t xml:space="preserve">here </w:t>
      </w:r>
      <w:r w:rsidR="00E77DFF" w:rsidRPr="00884B4D">
        <w:t xml:space="preserve">we find </w:t>
      </w:r>
      <w:r w:rsidR="00FF3918" w:rsidRPr="00884B4D">
        <w:t>put the raw data.</w:t>
      </w:r>
    </w:p>
    <w:p w14:paraId="7C0C3991" w14:textId="77777777" w:rsidR="00150E8E" w:rsidRPr="00884B4D" w:rsidRDefault="00CE7BC9" w:rsidP="001F6BB8">
      <w:pPr>
        <w:pStyle w:val="Lijstalinea"/>
        <w:numPr>
          <w:ilvl w:val="0"/>
          <w:numId w:val="1"/>
        </w:numPr>
      </w:pPr>
      <w:r w:rsidRPr="00884B4D">
        <w:t xml:space="preserve">Worksheet </w:t>
      </w:r>
      <w:proofErr w:type="spellStart"/>
      <w:r w:rsidR="00903604" w:rsidRPr="00884B4D">
        <w:t>DerivedData</w:t>
      </w:r>
      <w:proofErr w:type="spellEnd"/>
      <w:r w:rsidR="00903604" w:rsidRPr="00884B4D">
        <w:t xml:space="preserve"> (possibly spread over multiple sheets)</w:t>
      </w:r>
      <w:r w:rsidRPr="00884B4D">
        <w:t xml:space="preserve">: </w:t>
      </w:r>
      <w:r w:rsidR="006E2B2A" w:rsidRPr="00884B4D">
        <w:t xml:space="preserve">values </w:t>
      </w:r>
      <w:r w:rsidR="00FF3918" w:rsidRPr="00884B4D">
        <w:t xml:space="preserve">derived </w:t>
      </w:r>
      <w:r w:rsidR="001F6BB8" w:rsidRPr="00884B4D">
        <w:t xml:space="preserve">from the raw data, that is, </w:t>
      </w:r>
      <w:r w:rsidR="006E2B2A" w:rsidRPr="00884B4D">
        <w:t xml:space="preserve">values of the </w:t>
      </w:r>
      <w:r w:rsidR="001F6BB8" w:rsidRPr="00884B4D">
        <w:t>variables that are us</w:t>
      </w:r>
      <w:r w:rsidR="00150E8E" w:rsidRPr="00884B4D">
        <w:t>ed in a regression analysis, for example</w:t>
      </w:r>
      <w:r w:rsidR="001F6BB8" w:rsidRPr="00884B4D">
        <w:t>.</w:t>
      </w:r>
      <w:r w:rsidR="006E2B2A" w:rsidRPr="00884B4D">
        <w:t xml:space="preserve"> Using the variable definition</w:t>
      </w:r>
      <w:r w:rsidR="00015488" w:rsidRPr="00884B4D">
        <w:t>s</w:t>
      </w:r>
      <w:r w:rsidR="006E2B2A" w:rsidRPr="00884B4D">
        <w:t xml:space="preserve"> given in the thesis and the raw data, the supervisor should be able to derive the values </w:t>
      </w:r>
      <w:r w:rsidR="008A72C2" w:rsidRPr="00884B4D">
        <w:t xml:space="preserve">in order </w:t>
      </w:r>
      <w:r w:rsidR="006E2B2A" w:rsidRPr="00884B4D">
        <w:t>to check them.</w:t>
      </w:r>
    </w:p>
    <w:p w14:paraId="7C096F46" w14:textId="77777777" w:rsidR="00150E8E" w:rsidRPr="00884B4D" w:rsidRDefault="00150E8E" w:rsidP="00150E8E">
      <w:pPr>
        <w:pStyle w:val="Lijstalinea"/>
        <w:numPr>
          <w:ilvl w:val="1"/>
          <w:numId w:val="1"/>
        </w:numPr>
      </w:pPr>
      <w:r w:rsidRPr="00884B4D">
        <w:t xml:space="preserve">If </w:t>
      </w:r>
      <w:r w:rsidR="00E77DFF" w:rsidRPr="00884B4D">
        <w:t xml:space="preserve">the student performs the </w:t>
      </w:r>
      <w:r w:rsidRPr="00884B4D">
        <w:t>data transformation</w:t>
      </w:r>
      <w:r w:rsidR="00E77DFF" w:rsidRPr="00884B4D">
        <w:t>s</w:t>
      </w:r>
      <w:r w:rsidRPr="00884B4D">
        <w:t xml:space="preserve"> in Excel, </w:t>
      </w:r>
      <w:r w:rsidR="00E77DFF" w:rsidRPr="00884B4D">
        <w:t xml:space="preserve">the student </w:t>
      </w:r>
      <w:r w:rsidRPr="00884B4D">
        <w:t xml:space="preserve">should use </w:t>
      </w:r>
      <w:r w:rsidR="00FF3918" w:rsidRPr="00884B4D">
        <w:t xml:space="preserve">formulas were possible (copy-paste is ad hoc </w:t>
      </w:r>
      <w:r w:rsidR="000306D5" w:rsidRPr="00884B4D">
        <w:t xml:space="preserve">and error-prone </w:t>
      </w:r>
      <w:r w:rsidR="00FF3918" w:rsidRPr="00884B4D">
        <w:t>and should be avoid</w:t>
      </w:r>
      <w:r w:rsidR="001F6BB8" w:rsidRPr="00884B4D">
        <w:t>ed)</w:t>
      </w:r>
      <w:r w:rsidRPr="00884B4D">
        <w:t xml:space="preserve">. </w:t>
      </w:r>
    </w:p>
    <w:p w14:paraId="10FEDD86" w14:textId="6F253D7A" w:rsidR="00CE7BC9" w:rsidRPr="00884B4D" w:rsidRDefault="00150E8E" w:rsidP="00D878BE">
      <w:pPr>
        <w:pStyle w:val="Lijstalinea"/>
        <w:numPr>
          <w:ilvl w:val="1"/>
          <w:numId w:val="1"/>
        </w:numPr>
      </w:pPr>
      <w:r w:rsidRPr="00884B4D">
        <w:t xml:space="preserve">If </w:t>
      </w:r>
      <w:r w:rsidR="00E77DFF" w:rsidRPr="00884B4D">
        <w:t xml:space="preserve">the student has </w:t>
      </w:r>
      <w:r w:rsidRPr="00884B4D">
        <w:t xml:space="preserve">used Stata or </w:t>
      </w:r>
      <w:proofErr w:type="spellStart"/>
      <w:r w:rsidRPr="00884B4D">
        <w:t>Eviews</w:t>
      </w:r>
      <w:proofErr w:type="spellEnd"/>
      <w:r w:rsidRPr="00884B4D">
        <w:t xml:space="preserve"> or so for </w:t>
      </w:r>
      <w:r w:rsidR="008A72C2" w:rsidRPr="00884B4D">
        <w:t xml:space="preserve">the </w:t>
      </w:r>
      <w:r w:rsidRPr="00884B4D">
        <w:t>data transformation</w:t>
      </w:r>
      <w:r w:rsidR="008A72C2" w:rsidRPr="00884B4D">
        <w:t>s</w:t>
      </w:r>
      <w:r w:rsidRPr="00884B4D">
        <w:t xml:space="preserve">, </w:t>
      </w:r>
      <w:r w:rsidR="00E77DFF" w:rsidRPr="00884B4D">
        <w:t xml:space="preserve">he/she should </w:t>
      </w:r>
      <w:r w:rsidRPr="00884B4D">
        <w:t xml:space="preserve">add </w:t>
      </w:r>
      <w:r w:rsidR="00D3793B" w:rsidRPr="00884B4D">
        <w:t xml:space="preserve">to the Excel data file </w:t>
      </w:r>
      <w:r w:rsidRPr="00884B4D">
        <w:t>the Stata/</w:t>
      </w:r>
      <w:proofErr w:type="spellStart"/>
      <w:r w:rsidRPr="00884B4D">
        <w:t>Eviews</w:t>
      </w:r>
      <w:proofErr w:type="spellEnd"/>
      <w:r w:rsidRPr="00884B4D">
        <w:t xml:space="preserve"> files that </w:t>
      </w:r>
      <w:r w:rsidR="00D878BE" w:rsidRPr="00884B4D">
        <w:t>describe</w:t>
      </w:r>
      <w:r w:rsidRPr="00884B4D">
        <w:t xml:space="preserve"> the pro</w:t>
      </w:r>
      <w:r w:rsidR="00D878BE" w:rsidRPr="00884B4D">
        <w:t>cess from the raw data to the derived values</w:t>
      </w:r>
      <w:r w:rsidR="000306D5" w:rsidRPr="00884B4D">
        <w:t xml:space="preserve"> </w:t>
      </w:r>
      <w:r w:rsidR="00D878BE" w:rsidRPr="00884B4D">
        <w:t xml:space="preserve">(think of </w:t>
      </w:r>
      <w:r w:rsidR="000306D5" w:rsidRPr="00884B4D">
        <w:t>*.</w:t>
      </w:r>
      <w:r w:rsidR="00D878BE" w:rsidRPr="00884B4D">
        <w:t xml:space="preserve">do and </w:t>
      </w:r>
      <w:r w:rsidR="000306D5" w:rsidRPr="00884B4D">
        <w:t>*.</w:t>
      </w:r>
      <w:proofErr w:type="spellStart"/>
      <w:r w:rsidR="00D878BE" w:rsidRPr="00884B4D">
        <w:t>dta</w:t>
      </w:r>
      <w:proofErr w:type="spellEnd"/>
      <w:r w:rsidR="00D878BE" w:rsidRPr="00884B4D">
        <w:t xml:space="preserve"> files for Stata and </w:t>
      </w:r>
      <w:r w:rsidR="000306D5" w:rsidRPr="00884B4D">
        <w:t>*.</w:t>
      </w:r>
      <w:proofErr w:type="spellStart"/>
      <w:r w:rsidR="00D878BE" w:rsidRPr="00884B4D">
        <w:t>prg</w:t>
      </w:r>
      <w:proofErr w:type="spellEnd"/>
      <w:r w:rsidR="00D878BE" w:rsidRPr="00884B4D">
        <w:t xml:space="preserve"> and </w:t>
      </w:r>
      <w:r w:rsidR="000306D5" w:rsidRPr="00884B4D">
        <w:t>*.</w:t>
      </w:r>
      <w:r w:rsidR="00D878BE" w:rsidRPr="00884B4D">
        <w:t>wf</w:t>
      </w:r>
      <w:r w:rsidR="000306D5" w:rsidRPr="00884B4D">
        <w:t>1</w:t>
      </w:r>
      <w:r w:rsidR="00D878BE" w:rsidRPr="00884B4D">
        <w:t xml:space="preserve"> files for </w:t>
      </w:r>
      <w:proofErr w:type="spellStart"/>
      <w:r w:rsidR="00D878BE" w:rsidRPr="00884B4D">
        <w:t>Eviews</w:t>
      </w:r>
      <w:proofErr w:type="spellEnd"/>
      <w:r w:rsidR="00D878BE" w:rsidRPr="00884B4D">
        <w:t>).</w:t>
      </w:r>
    </w:p>
    <w:p w14:paraId="1C85125B" w14:textId="77777777" w:rsidR="00FF3918" w:rsidRPr="00884B4D" w:rsidRDefault="00FF3918" w:rsidP="00FF3918">
      <w:r w:rsidRPr="00884B4D">
        <w:lastRenderedPageBreak/>
        <w:t xml:space="preserve">Note that these are just guidelines. For </w:t>
      </w:r>
      <w:r w:rsidR="00E77DFF" w:rsidRPr="00884B4D">
        <w:t xml:space="preserve">each </w:t>
      </w:r>
      <w:r w:rsidRPr="00884B4D">
        <w:t>specific case, it might be better to somewhat d</w:t>
      </w:r>
      <w:r w:rsidR="00D878BE" w:rsidRPr="00884B4D">
        <w:t>eviate from them. In the end</w:t>
      </w:r>
      <w:r w:rsidR="00FD7F75" w:rsidRPr="00884B4D">
        <w:t>,</w:t>
      </w:r>
      <w:r w:rsidR="00D878BE" w:rsidRPr="00884B4D">
        <w:t xml:space="preserve"> it should be clear and easy for the </w:t>
      </w:r>
      <w:r w:rsidR="002B403D" w:rsidRPr="00884B4D">
        <w:t xml:space="preserve">thesis </w:t>
      </w:r>
      <w:r w:rsidR="00D878BE" w:rsidRPr="00884B4D">
        <w:t xml:space="preserve">supervisor to check and reproduce </w:t>
      </w:r>
      <w:r w:rsidR="00E77DFF" w:rsidRPr="00884B4D">
        <w:t xml:space="preserve">the </w:t>
      </w:r>
      <w:r w:rsidR="00D878BE" w:rsidRPr="00884B4D">
        <w:t>results</w:t>
      </w:r>
      <w:r w:rsidR="00E77DFF" w:rsidRPr="00884B4D">
        <w:t xml:space="preserve"> that the thesis claims to have obtained</w:t>
      </w:r>
      <w:r w:rsidR="00D878BE" w:rsidRPr="00884B4D">
        <w:t>.</w:t>
      </w:r>
    </w:p>
    <w:p w14:paraId="381DFB22" w14:textId="77777777" w:rsidR="00BF52B5" w:rsidRPr="00884B4D" w:rsidRDefault="00BF52B5" w:rsidP="00407213"/>
    <w:p w14:paraId="71382B87" w14:textId="77777777" w:rsidR="008A72C2" w:rsidRPr="00884B4D" w:rsidRDefault="008A72C2" w:rsidP="00407213"/>
    <w:p w14:paraId="12EAD4A1" w14:textId="77777777" w:rsidR="009A2F63" w:rsidRPr="00884B4D" w:rsidRDefault="009A2F63" w:rsidP="009A2F63">
      <w:pPr>
        <w:pStyle w:val="Kop1"/>
      </w:pPr>
      <w:r w:rsidRPr="00884B4D">
        <w:t>Grading</w:t>
      </w:r>
    </w:p>
    <w:p w14:paraId="55EBDE42" w14:textId="77777777" w:rsidR="0018781F" w:rsidRPr="00884B4D" w:rsidRDefault="002B403D" w:rsidP="00407213">
      <w:r w:rsidRPr="00884B4D">
        <w:t xml:space="preserve">The grading of the thesis will be based on the process (independence of the student, attitude of the student, etc) and </w:t>
      </w:r>
      <w:r w:rsidR="008A72C2" w:rsidRPr="00884B4D">
        <w:t xml:space="preserve">obviously </w:t>
      </w:r>
      <w:r w:rsidRPr="00884B4D">
        <w:t xml:space="preserve">the quality of the submitted final version. There is no thesis defence. </w:t>
      </w:r>
      <w:r w:rsidR="009A2F63" w:rsidRPr="00884B4D">
        <w:t xml:space="preserve">The grade </w:t>
      </w:r>
      <w:r w:rsidR="008007E1" w:rsidRPr="00884B4D">
        <w:t xml:space="preserve">for the thesis </w:t>
      </w:r>
      <w:r w:rsidR="009A2F63" w:rsidRPr="00884B4D">
        <w:t>is based</w:t>
      </w:r>
      <w:r w:rsidR="0018781F" w:rsidRPr="00884B4D">
        <w:t xml:space="preserve"> on:</w:t>
      </w:r>
    </w:p>
    <w:p w14:paraId="54BA658A" w14:textId="77777777" w:rsidR="00DC178E" w:rsidRPr="00884B4D" w:rsidRDefault="0018781F" w:rsidP="00407213">
      <w:pPr>
        <w:pStyle w:val="Lijstalinea"/>
        <w:numPr>
          <w:ilvl w:val="0"/>
          <w:numId w:val="12"/>
        </w:numPr>
      </w:pPr>
      <w:r w:rsidRPr="00884B4D">
        <w:t>Fi</w:t>
      </w:r>
      <w:r w:rsidR="009A2F63" w:rsidRPr="00884B4D">
        <w:t>nal version of the thesis</w:t>
      </w:r>
      <w:r w:rsidRPr="00884B4D">
        <w:t xml:space="preserve">. </w:t>
      </w:r>
      <w:r w:rsidR="00F734A5" w:rsidRPr="00884B4D">
        <w:t xml:space="preserve">The </w:t>
      </w:r>
      <w:r w:rsidR="002B403D" w:rsidRPr="00884B4D">
        <w:t xml:space="preserve">thesis </w:t>
      </w:r>
      <w:r w:rsidR="00F734A5" w:rsidRPr="00884B4D">
        <w:t>supervisor and the second reader</w:t>
      </w:r>
      <w:r w:rsidR="008007E1" w:rsidRPr="00884B4D">
        <w:t xml:space="preserve"> </w:t>
      </w:r>
      <w:r w:rsidR="00F734A5" w:rsidRPr="00884B4D">
        <w:t xml:space="preserve">will focus on </w:t>
      </w:r>
      <w:r w:rsidR="009A2F63" w:rsidRPr="00884B4D">
        <w:t>the statement of the research problem, structure of the text, originality, choice and processing of the existing literature and research methods, quality of the analysis, quality of the conclusion, use of language, and technical presentation.</w:t>
      </w:r>
      <w:r w:rsidR="00E60870" w:rsidRPr="00884B4D">
        <w:t xml:space="preserve"> </w:t>
      </w:r>
      <w:r w:rsidR="00DC178E" w:rsidRPr="00884B4D">
        <w:t>Of particular importan</w:t>
      </w:r>
      <w:r w:rsidR="00103936" w:rsidRPr="00884B4D">
        <w:t>c</w:t>
      </w:r>
      <w:r w:rsidR="00DC178E" w:rsidRPr="00884B4D">
        <w:t>e are:</w:t>
      </w:r>
    </w:p>
    <w:p w14:paraId="0DD637A0" w14:textId="77777777" w:rsidR="00DC178E" w:rsidRPr="00884B4D" w:rsidRDefault="00DC178E" w:rsidP="004B3BCF">
      <w:pPr>
        <w:pStyle w:val="Lijstalinea"/>
        <w:numPr>
          <w:ilvl w:val="1"/>
          <w:numId w:val="12"/>
        </w:numPr>
      </w:pPr>
      <w:r w:rsidRPr="00884B4D">
        <w:t>T</w:t>
      </w:r>
      <w:r w:rsidR="00155795" w:rsidRPr="00884B4D">
        <w:t xml:space="preserve">ext </w:t>
      </w:r>
      <w:r w:rsidRPr="00884B4D">
        <w:t>structure:</w:t>
      </w:r>
      <w:r w:rsidR="004B3BCF" w:rsidRPr="00884B4D">
        <w:t xml:space="preserve"> that is, a l</w:t>
      </w:r>
      <w:r w:rsidRPr="00884B4D">
        <w:t>ogical ordering of chapters, of sections in chapters, of paragraphs in sections, and of sentences in paragraph</w:t>
      </w:r>
      <w:r w:rsidR="003B6BD1" w:rsidRPr="00884B4D">
        <w:t>s</w:t>
      </w:r>
      <w:r w:rsidRPr="00884B4D">
        <w:t xml:space="preserve">. Avoid using </w:t>
      </w:r>
      <w:r w:rsidR="00D322B5" w:rsidRPr="00884B4D">
        <w:t xml:space="preserve">information before </w:t>
      </w:r>
      <w:r w:rsidR="00E77DFF" w:rsidRPr="00884B4D">
        <w:t>one has</w:t>
      </w:r>
      <w:r w:rsidR="00D322B5" w:rsidRPr="00884B4D">
        <w:t xml:space="preserve"> explained it</w:t>
      </w:r>
      <w:r w:rsidR="00E77DFF" w:rsidRPr="00884B4D">
        <w:t xml:space="preserve"> and thus present clear definitions of all (technical) terms</w:t>
      </w:r>
      <w:r w:rsidR="008A72C2" w:rsidRPr="00884B4D">
        <w:t xml:space="preserve"> at an early stage in the thesis</w:t>
      </w:r>
      <w:r w:rsidR="00D322B5" w:rsidRPr="00884B4D">
        <w:t xml:space="preserve">. </w:t>
      </w:r>
      <w:r w:rsidR="004B3BCF" w:rsidRPr="00884B4D">
        <w:t>Getting a good structure is difficult and requires substantial trial and error.</w:t>
      </w:r>
      <w:r w:rsidR="008A72C2" w:rsidRPr="00884B4D">
        <w:t xml:space="preserve"> This stage should not be </w:t>
      </w:r>
      <w:r w:rsidR="006D46E1" w:rsidRPr="00884B4D">
        <w:t>underestimate</w:t>
      </w:r>
      <w:r w:rsidR="008A72C2" w:rsidRPr="00884B4D">
        <w:t>d as the thesis should guide the reader in a logical manner from the introduction to the research question to the answering of that question</w:t>
      </w:r>
      <w:r w:rsidR="006D46E1" w:rsidRPr="00884B4D">
        <w:t>.</w:t>
      </w:r>
    </w:p>
    <w:p w14:paraId="6E20BC74" w14:textId="77777777" w:rsidR="00697B00" w:rsidRPr="00884B4D" w:rsidRDefault="004B3BCF" w:rsidP="00DC178E">
      <w:pPr>
        <w:pStyle w:val="Lijstalinea"/>
        <w:numPr>
          <w:ilvl w:val="1"/>
          <w:numId w:val="12"/>
        </w:numPr>
      </w:pPr>
      <w:r w:rsidRPr="00884B4D">
        <w:t>Qu</w:t>
      </w:r>
      <w:r w:rsidR="0018781F" w:rsidRPr="00884B4D">
        <w:t>ality of the analysis</w:t>
      </w:r>
      <w:r w:rsidR="00DC178E" w:rsidRPr="00884B4D">
        <w:t>:</w:t>
      </w:r>
      <w:r w:rsidRPr="00884B4D">
        <w:t xml:space="preserve"> </w:t>
      </w:r>
      <w:r w:rsidR="00697B00" w:rsidRPr="00884B4D">
        <w:t xml:space="preserve">one can use a theoretical model, econometric analysis, </w:t>
      </w:r>
      <w:r w:rsidR="007926D4" w:rsidRPr="00884B4D">
        <w:t xml:space="preserve">or </w:t>
      </w:r>
      <w:r w:rsidR="00697B00" w:rsidRPr="00884B4D">
        <w:t xml:space="preserve">descriptive analysis, for instance. Developing a theoretical model or doing a sophisticated data analysis is difficult, but can result in a </w:t>
      </w:r>
      <w:r w:rsidR="00627E0E" w:rsidRPr="00884B4D">
        <w:t xml:space="preserve">very high </w:t>
      </w:r>
      <w:r w:rsidR="00697B00" w:rsidRPr="00884B4D">
        <w:t>grade. This also indicates that these are not necessary for passing.</w:t>
      </w:r>
      <w:r w:rsidR="00F734A5" w:rsidRPr="00884B4D">
        <w:t xml:space="preserve"> A convincing literature review in which the author shows his</w:t>
      </w:r>
      <w:r w:rsidR="00E77DFF" w:rsidRPr="00884B4D">
        <w:t>/</w:t>
      </w:r>
      <w:r w:rsidR="00F734A5" w:rsidRPr="00884B4D">
        <w:t xml:space="preserve">her ability to </w:t>
      </w:r>
      <w:r w:rsidR="007A0A0F" w:rsidRPr="00884B4D">
        <w:t xml:space="preserve">apply the relevant concepts of economic theory, </w:t>
      </w:r>
      <w:r w:rsidR="00F734A5" w:rsidRPr="00884B4D">
        <w:t xml:space="preserve">capture the main ideas, pitfalls and shortcomings can </w:t>
      </w:r>
      <w:r w:rsidR="002B403D" w:rsidRPr="00884B4D">
        <w:t xml:space="preserve">also </w:t>
      </w:r>
      <w:r w:rsidR="00F734A5" w:rsidRPr="00884B4D">
        <w:t xml:space="preserve">give </w:t>
      </w:r>
      <w:r w:rsidR="00F75048" w:rsidRPr="00884B4D">
        <w:t xml:space="preserve">a </w:t>
      </w:r>
      <w:r w:rsidR="002B403D" w:rsidRPr="00884B4D">
        <w:t xml:space="preserve">high </w:t>
      </w:r>
      <w:r w:rsidR="00F75048" w:rsidRPr="00884B4D">
        <w:t>grade</w:t>
      </w:r>
      <w:r w:rsidR="00F734A5" w:rsidRPr="00884B4D">
        <w:t xml:space="preserve"> if performed very well</w:t>
      </w:r>
      <w:r w:rsidR="002B403D" w:rsidRPr="00884B4D">
        <w:t xml:space="preserve">. Moreover, it may </w:t>
      </w:r>
      <w:r w:rsidR="00F734A5" w:rsidRPr="00884B4D">
        <w:t>be superior to an empirical analysis that is unconvincing or f</w:t>
      </w:r>
      <w:r w:rsidR="00E77DFF" w:rsidRPr="00884B4D">
        <w:t xml:space="preserve">rom </w:t>
      </w:r>
      <w:r w:rsidR="00F734A5" w:rsidRPr="00884B4D">
        <w:t>which it becomes clear that the author is not entirely mastering the techniques and design.</w:t>
      </w:r>
    </w:p>
    <w:p w14:paraId="78EAAB58" w14:textId="77777777" w:rsidR="00B152C2" w:rsidRPr="00884B4D" w:rsidRDefault="00340E5D" w:rsidP="00151062">
      <w:pPr>
        <w:pStyle w:val="Lijstalinea"/>
        <w:numPr>
          <w:ilvl w:val="0"/>
          <w:numId w:val="12"/>
        </w:numPr>
      </w:pPr>
      <w:r w:rsidRPr="00884B4D">
        <w:t>A</w:t>
      </w:r>
      <w:r w:rsidR="0018781F" w:rsidRPr="00884B4D">
        <w:t>ttitude of the student during his</w:t>
      </w:r>
      <w:r w:rsidR="00E77DFF" w:rsidRPr="00884B4D">
        <w:t>/</w:t>
      </w:r>
      <w:r w:rsidRPr="00884B4D">
        <w:t xml:space="preserve">her </w:t>
      </w:r>
      <w:r w:rsidR="00F734A5" w:rsidRPr="00884B4D">
        <w:t>work</w:t>
      </w:r>
      <w:r w:rsidR="001E24E9" w:rsidRPr="00884B4D">
        <w:t>, such as independence</w:t>
      </w:r>
      <w:r w:rsidR="00D322B5" w:rsidRPr="00884B4D">
        <w:t xml:space="preserve"> </w:t>
      </w:r>
      <w:r w:rsidR="001E24E9" w:rsidRPr="00884B4D">
        <w:t>and</w:t>
      </w:r>
      <w:r w:rsidRPr="00884B4D">
        <w:t xml:space="preserve"> pace of work,</w:t>
      </w:r>
      <w:r w:rsidR="001E24E9" w:rsidRPr="00884B4D">
        <w:t xml:space="preserve"> </w:t>
      </w:r>
      <w:r w:rsidR="003E6FED" w:rsidRPr="00884B4D">
        <w:t xml:space="preserve">quality of intermediate versions, </w:t>
      </w:r>
      <w:r w:rsidR="001E24E9" w:rsidRPr="00884B4D">
        <w:t>and</w:t>
      </w:r>
      <w:r w:rsidRPr="00884B4D">
        <w:t xml:space="preserve"> how suggestions have been handled</w:t>
      </w:r>
      <w:r w:rsidR="00C97182" w:rsidRPr="00884B4D">
        <w:t>.</w:t>
      </w:r>
      <w:r w:rsidR="008A72C2" w:rsidRPr="00884B4D">
        <w:t xml:space="preserve"> Students obviously can disregard suggestions, but always saying “no” is not signalling a (self-)critical attitude and drive to improve the quality of the thesis.</w:t>
      </w:r>
    </w:p>
    <w:p w14:paraId="5DBC3CE3" w14:textId="77777777" w:rsidR="00151062" w:rsidRPr="00884B4D" w:rsidRDefault="00151062" w:rsidP="00B152C2">
      <w:pPr>
        <w:pStyle w:val="Lijstalinea"/>
        <w:numPr>
          <w:ilvl w:val="1"/>
          <w:numId w:val="12"/>
        </w:numPr>
      </w:pPr>
      <w:r w:rsidRPr="00884B4D">
        <w:t xml:space="preserve">By independence we mean that we highly appreciate it if </w:t>
      </w:r>
      <w:r w:rsidR="002B403D" w:rsidRPr="00884B4D">
        <w:t>the student comes up</w:t>
      </w:r>
      <w:r w:rsidRPr="00884B4D">
        <w:t xml:space="preserve"> with </w:t>
      </w:r>
      <w:r w:rsidR="00E77DFF" w:rsidRPr="00884B4D">
        <w:t>his/her</w:t>
      </w:r>
      <w:r w:rsidRPr="00884B4D">
        <w:t xml:space="preserve"> own </w:t>
      </w:r>
      <w:r w:rsidR="00C97182" w:rsidRPr="00884B4D">
        <w:t xml:space="preserve">research </w:t>
      </w:r>
      <w:r w:rsidRPr="00884B4D">
        <w:t>questions</w:t>
      </w:r>
      <w:r w:rsidR="002B403D" w:rsidRPr="00884B4D">
        <w:t xml:space="preserve"> and design</w:t>
      </w:r>
      <w:r w:rsidRPr="00884B4D">
        <w:t xml:space="preserve">, </w:t>
      </w:r>
      <w:r w:rsidR="002B403D" w:rsidRPr="00884B4D">
        <w:t xml:space="preserve">own </w:t>
      </w:r>
      <w:r w:rsidRPr="00884B4D">
        <w:t xml:space="preserve">suggestions for a model, interesting case studies, and so forth, but that does not mean that </w:t>
      </w:r>
      <w:r w:rsidR="002B403D" w:rsidRPr="00884B4D">
        <w:t xml:space="preserve">students </w:t>
      </w:r>
      <w:r w:rsidRPr="00884B4D">
        <w:t xml:space="preserve">should avoid help from </w:t>
      </w:r>
      <w:r w:rsidR="002B403D" w:rsidRPr="00884B4D">
        <w:t xml:space="preserve">their thesis supervisor </w:t>
      </w:r>
      <w:r w:rsidR="007A0A0F" w:rsidRPr="00884B4D">
        <w:t xml:space="preserve">and/or that </w:t>
      </w:r>
      <w:r w:rsidR="002B403D" w:rsidRPr="00884B4D">
        <w:t xml:space="preserve">thesis supervisors </w:t>
      </w:r>
      <w:r w:rsidR="00E77DFF" w:rsidRPr="00884B4D">
        <w:t xml:space="preserve">do </w:t>
      </w:r>
      <w:r w:rsidR="007A0A0F" w:rsidRPr="00884B4D">
        <w:t>not want to give input and feedback in this stage</w:t>
      </w:r>
      <w:r w:rsidRPr="00884B4D">
        <w:t xml:space="preserve">. It is natural that </w:t>
      </w:r>
      <w:r w:rsidR="002B403D" w:rsidRPr="00884B4D">
        <w:t xml:space="preserve">students </w:t>
      </w:r>
      <w:r w:rsidRPr="00884B4D">
        <w:t xml:space="preserve">need some guidance, so </w:t>
      </w:r>
      <w:r w:rsidR="002B403D" w:rsidRPr="00884B4D">
        <w:t>they should no</w:t>
      </w:r>
      <w:r w:rsidRPr="00884B4D">
        <w:t xml:space="preserve">t hesitate to contact </w:t>
      </w:r>
      <w:r w:rsidR="002B403D" w:rsidRPr="00884B4D">
        <w:t xml:space="preserve">their thesis </w:t>
      </w:r>
      <w:r w:rsidRPr="00884B4D">
        <w:t>supervisor.</w:t>
      </w:r>
      <w:r w:rsidR="009A5983" w:rsidRPr="00884B4D">
        <w:t xml:space="preserve"> For instance, designing an empirical model is far from easy and full of potential pitfalls that are sometimes obvious to those that are already somewhat longer </w:t>
      </w:r>
      <w:r w:rsidR="007A0A0F" w:rsidRPr="00884B4D">
        <w:t xml:space="preserve">active </w:t>
      </w:r>
      <w:r w:rsidR="009A5983" w:rsidRPr="00884B4D">
        <w:t>i</w:t>
      </w:r>
      <w:r w:rsidR="002B403D" w:rsidRPr="00884B4D">
        <w:t>n academic</w:t>
      </w:r>
      <w:r w:rsidR="00E77DFF" w:rsidRPr="00884B4D">
        <w:t xml:space="preserve"> research</w:t>
      </w:r>
      <w:r w:rsidR="002B403D" w:rsidRPr="00884B4D">
        <w:t>. The thesis supervisors</w:t>
      </w:r>
      <w:r w:rsidR="009A5983" w:rsidRPr="00884B4D">
        <w:t xml:space="preserve"> perfectly know that and </w:t>
      </w:r>
      <w:r w:rsidR="002B403D" w:rsidRPr="00884B4D">
        <w:t xml:space="preserve">their </w:t>
      </w:r>
      <w:r w:rsidR="009A5983" w:rsidRPr="00884B4D">
        <w:t xml:space="preserve">job is to assist </w:t>
      </w:r>
      <w:r w:rsidR="002B403D" w:rsidRPr="00884B4D">
        <w:t xml:space="preserve">students </w:t>
      </w:r>
      <w:r w:rsidR="009A5983" w:rsidRPr="00884B4D">
        <w:t xml:space="preserve">in improving models and getting around such pitfalls. So, high-level questions, uncertainties, etc are welcome. However, a passive approach of “please tell me what I should do” </w:t>
      </w:r>
      <w:r w:rsidR="008A72C2" w:rsidRPr="00884B4D">
        <w:t>or asking things that could have been answered easily by a quick look at the literature both d</w:t>
      </w:r>
      <w:r w:rsidR="009A5983" w:rsidRPr="00884B4D">
        <w:t xml:space="preserve">o </w:t>
      </w:r>
      <w:r w:rsidR="002B403D" w:rsidRPr="00884B4D">
        <w:t xml:space="preserve">really </w:t>
      </w:r>
      <w:r w:rsidR="009A5983" w:rsidRPr="00884B4D">
        <w:t>not give a good impression.</w:t>
      </w:r>
      <w:r w:rsidR="002B403D" w:rsidRPr="00884B4D">
        <w:t xml:space="preserve"> Students that somehow get stuck whilst writing the thesis should immediately contact their thesis supervisor since a lack in progress </w:t>
      </w:r>
      <w:r w:rsidR="00E9115D" w:rsidRPr="00884B4D">
        <w:t xml:space="preserve">is known to be </w:t>
      </w:r>
      <w:r w:rsidR="002B403D" w:rsidRPr="00884B4D">
        <w:t>demotivating</w:t>
      </w:r>
      <w:r w:rsidR="00E9115D" w:rsidRPr="00884B4D">
        <w:t>.</w:t>
      </w:r>
    </w:p>
    <w:p w14:paraId="1978BC4A" w14:textId="77777777" w:rsidR="00B152C2" w:rsidRPr="00884B4D" w:rsidRDefault="00B152C2" w:rsidP="00B152C2">
      <w:pPr>
        <w:pStyle w:val="Lijstalinea"/>
        <w:numPr>
          <w:ilvl w:val="1"/>
          <w:numId w:val="12"/>
        </w:numPr>
      </w:pPr>
      <w:r w:rsidRPr="00884B4D">
        <w:t xml:space="preserve">Pace of work includes taking more time than normally needed for completing </w:t>
      </w:r>
      <w:r w:rsidR="006F4B69" w:rsidRPr="00884B4D">
        <w:t xml:space="preserve">the </w:t>
      </w:r>
      <w:r w:rsidRPr="00884B4D">
        <w:t xml:space="preserve">thesis. More specifically, if </w:t>
      </w:r>
      <w:r w:rsidR="00A24367" w:rsidRPr="00884B4D">
        <w:t xml:space="preserve">students </w:t>
      </w:r>
      <w:r w:rsidRPr="00884B4D">
        <w:t>need more time than usual</w:t>
      </w:r>
      <w:r w:rsidR="00907477" w:rsidRPr="00884B4D">
        <w:t xml:space="preserve"> and/or seriously violate the time schedule</w:t>
      </w:r>
      <w:r w:rsidR="003B6BD1" w:rsidRPr="00884B4D">
        <w:t xml:space="preserve"> set up in</w:t>
      </w:r>
      <w:r w:rsidR="00397D74" w:rsidRPr="00884B4D">
        <w:t>i</w:t>
      </w:r>
      <w:r w:rsidR="003B6BD1" w:rsidRPr="00884B4D">
        <w:t>tially</w:t>
      </w:r>
      <w:r w:rsidR="00907477" w:rsidRPr="00884B4D">
        <w:t xml:space="preserve">, </w:t>
      </w:r>
      <w:r w:rsidRPr="00884B4D">
        <w:t xml:space="preserve">the </w:t>
      </w:r>
      <w:r w:rsidR="00907477" w:rsidRPr="00884B4D">
        <w:t xml:space="preserve">thesis </w:t>
      </w:r>
      <w:r w:rsidRPr="00884B4D">
        <w:t xml:space="preserve">grade will be lower, unless the </w:t>
      </w:r>
      <w:r w:rsidR="00A24367" w:rsidRPr="00884B4D">
        <w:t xml:space="preserve">thesis </w:t>
      </w:r>
      <w:r w:rsidRPr="00884B4D">
        <w:t xml:space="preserve">supervisor is convinced </w:t>
      </w:r>
      <w:r w:rsidR="00E9115D" w:rsidRPr="00884B4D">
        <w:t xml:space="preserve">that </w:t>
      </w:r>
      <w:r w:rsidRPr="00884B4D">
        <w:t>there were compelling reasons for the delay.</w:t>
      </w:r>
      <w:r w:rsidR="009A5983" w:rsidRPr="00884B4D">
        <w:t xml:space="preserve"> In the thesis set-up</w:t>
      </w:r>
      <w:r w:rsidR="00A24367" w:rsidRPr="00884B4D">
        <w:t xml:space="preserve"> and paper for the Research Seminar, students </w:t>
      </w:r>
      <w:r w:rsidR="009A5983" w:rsidRPr="00884B4D">
        <w:t xml:space="preserve">will have to specify at which date the chapters in question will be ready. These dates are broad guidelines, but obviously it is </w:t>
      </w:r>
      <w:r w:rsidR="00A24367" w:rsidRPr="00884B4D">
        <w:t xml:space="preserve">in the student’s interest to realistically set </w:t>
      </w:r>
      <w:r w:rsidR="009A5983" w:rsidRPr="00884B4D">
        <w:t>them</w:t>
      </w:r>
      <w:r w:rsidR="00E9115D" w:rsidRPr="00884B4D">
        <w:t xml:space="preserve"> and respect them (if possible)</w:t>
      </w:r>
      <w:r w:rsidR="00103936" w:rsidRPr="00884B4D">
        <w:t>.</w:t>
      </w:r>
    </w:p>
    <w:p w14:paraId="47DC24F8" w14:textId="77777777" w:rsidR="003E6FED" w:rsidRPr="00884B4D" w:rsidRDefault="003E6FED" w:rsidP="003E6FED">
      <w:pPr>
        <w:pStyle w:val="Lijstalinea"/>
        <w:numPr>
          <w:ilvl w:val="1"/>
          <w:numId w:val="12"/>
        </w:numPr>
      </w:pPr>
      <w:r w:rsidRPr="00884B4D">
        <w:t xml:space="preserve">The quality of the intermediate versions plays a role in the sense that submitting texts </w:t>
      </w:r>
      <w:r w:rsidR="00BE0FE3" w:rsidRPr="00884B4D">
        <w:t xml:space="preserve">that </w:t>
      </w:r>
      <w:r w:rsidRPr="00884B4D">
        <w:t>display</w:t>
      </w:r>
      <w:r w:rsidR="00BE0FE3" w:rsidRPr="00884B4D">
        <w:t xml:space="preserve"> </w:t>
      </w:r>
      <w:r w:rsidRPr="00884B4D">
        <w:t xml:space="preserve">a lack of serious effort </w:t>
      </w:r>
      <w:r w:rsidR="00BE0FE3" w:rsidRPr="00884B4D">
        <w:t>and</w:t>
      </w:r>
      <w:r w:rsidRPr="00884B4D">
        <w:t xml:space="preserve"> require extensive comments and revisions harm the final grade. </w:t>
      </w:r>
      <w:r w:rsidR="00A24367" w:rsidRPr="00884B4D">
        <w:t xml:space="preserve">Students </w:t>
      </w:r>
      <w:r w:rsidR="009A5983" w:rsidRPr="00884B4D">
        <w:t xml:space="preserve">will obviously receive </w:t>
      </w:r>
      <w:r w:rsidR="009A5983" w:rsidRPr="00884B4D">
        <w:rPr>
          <w:u w:val="single"/>
        </w:rPr>
        <w:t>many</w:t>
      </w:r>
      <w:r w:rsidR="009A5983" w:rsidRPr="00884B4D">
        <w:t xml:space="preserve"> comments and critiques (with the </w:t>
      </w:r>
      <w:r w:rsidR="007A0A0F" w:rsidRPr="00884B4D">
        <w:lastRenderedPageBreak/>
        <w:t xml:space="preserve">constructive </w:t>
      </w:r>
      <w:r w:rsidR="009A5983" w:rsidRPr="00884B4D">
        <w:t xml:space="preserve">view of lifting the thesis to a higher level), but it is clear that </w:t>
      </w:r>
      <w:r w:rsidR="007A0A0F" w:rsidRPr="00884B4D">
        <w:t xml:space="preserve">the need to give </w:t>
      </w:r>
      <w:r w:rsidR="009A5983" w:rsidRPr="00884B4D">
        <w:t xml:space="preserve">many comments and critiques on a chapter of </w:t>
      </w:r>
      <w:r w:rsidR="00E9115D" w:rsidRPr="00884B4D">
        <w:t>debatable quality</w:t>
      </w:r>
      <w:r w:rsidR="009A5983" w:rsidRPr="00884B4D">
        <w:t xml:space="preserve"> </w:t>
      </w:r>
      <w:r w:rsidR="007A0A0F" w:rsidRPr="00884B4D">
        <w:t xml:space="preserve">does not </w:t>
      </w:r>
      <w:r w:rsidR="00E9115D" w:rsidRPr="00884B4D">
        <w:t xml:space="preserve">convey </w:t>
      </w:r>
      <w:r w:rsidR="007A0A0F" w:rsidRPr="00884B4D">
        <w:t>a good impression</w:t>
      </w:r>
      <w:r w:rsidR="009A5983" w:rsidRPr="00884B4D">
        <w:t xml:space="preserve">. </w:t>
      </w:r>
      <w:r w:rsidRPr="00884B4D">
        <w:t xml:space="preserve">This obviously </w:t>
      </w:r>
      <w:r w:rsidR="009A5983" w:rsidRPr="00884B4D">
        <w:t xml:space="preserve">also </w:t>
      </w:r>
      <w:r w:rsidR="00BE0FE3" w:rsidRPr="00884B4D">
        <w:t>does n</w:t>
      </w:r>
      <w:r w:rsidRPr="00884B4D">
        <w:t>ot mean that we expect perfection in intermediate versions.</w:t>
      </w:r>
    </w:p>
    <w:p w14:paraId="63831FE0" w14:textId="77777777" w:rsidR="00897E88" w:rsidRPr="00884B4D" w:rsidRDefault="00897E88" w:rsidP="005B2D5F"/>
    <w:p w14:paraId="386AAFCA" w14:textId="77777777" w:rsidR="008B1E77" w:rsidRPr="00884B4D" w:rsidRDefault="008B1E77" w:rsidP="00BA020E">
      <w:pPr>
        <w:pStyle w:val="Kop1"/>
      </w:pPr>
    </w:p>
    <w:p w14:paraId="6FE6A2EF" w14:textId="77777777" w:rsidR="00BA020E" w:rsidRPr="00884B4D" w:rsidRDefault="00BA020E" w:rsidP="00BA020E">
      <w:pPr>
        <w:pStyle w:val="Kop1"/>
      </w:pPr>
      <w:r w:rsidRPr="00884B4D">
        <w:t>Taking more time than expected</w:t>
      </w:r>
    </w:p>
    <w:p w14:paraId="7E05A0C2" w14:textId="77777777" w:rsidR="00BA020E" w:rsidRPr="00884B4D" w:rsidRDefault="00DE4893" w:rsidP="00B03482">
      <w:r w:rsidRPr="00884B4D">
        <w:t xml:space="preserve">The </w:t>
      </w:r>
      <w:r w:rsidR="00A24367" w:rsidRPr="00884B4D">
        <w:t xml:space="preserve">section on the determination of the final </w:t>
      </w:r>
      <w:r w:rsidRPr="00884B4D">
        <w:t xml:space="preserve">grade </w:t>
      </w:r>
      <w:r w:rsidR="00A24367" w:rsidRPr="00884B4D">
        <w:t xml:space="preserve">indicated </w:t>
      </w:r>
      <w:r w:rsidRPr="00884B4D">
        <w:t xml:space="preserve">that taking </w:t>
      </w:r>
      <w:r w:rsidR="00A24367" w:rsidRPr="00884B4D">
        <w:t>“</w:t>
      </w:r>
      <w:r w:rsidRPr="00884B4D">
        <w:t>too much time</w:t>
      </w:r>
      <w:r w:rsidR="00A24367" w:rsidRPr="00884B4D">
        <w:t>”</w:t>
      </w:r>
      <w:r w:rsidRPr="00884B4D">
        <w:t xml:space="preserve"> for the thesis is to be avoided</w:t>
      </w:r>
      <w:r w:rsidR="002625C1" w:rsidRPr="00884B4D">
        <w:t xml:space="preserve"> and is </w:t>
      </w:r>
      <w:r w:rsidR="00A24367" w:rsidRPr="00884B4D">
        <w:t xml:space="preserve">not seen as pointing to a good </w:t>
      </w:r>
      <w:r w:rsidR="002625C1" w:rsidRPr="00884B4D">
        <w:t>research attitude</w:t>
      </w:r>
      <w:r w:rsidRPr="00884B4D">
        <w:t xml:space="preserve">. Of course, </w:t>
      </w:r>
      <w:r w:rsidR="00A24367" w:rsidRPr="00884B4D">
        <w:t xml:space="preserve">the thesis supervisor realises </w:t>
      </w:r>
      <w:r w:rsidRPr="00884B4D">
        <w:t xml:space="preserve">that it is not easy to plan </w:t>
      </w:r>
      <w:r w:rsidR="00A24367" w:rsidRPr="00884B4D">
        <w:t xml:space="preserve">and execute a </w:t>
      </w:r>
      <w:r w:rsidRPr="00884B4D">
        <w:t>thesis</w:t>
      </w:r>
      <w:r w:rsidR="00A24367" w:rsidRPr="00884B4D">
        <w:t xml:space="preserve"> (e.g. the collection of data may take more time than expected)</w:t>
      </w:r>
      <w:r w:rsidRPr="00884B4D">
        <w:t>.</w:t>
      </w:r>
      <w:r w:rsidR="00AC32F7" w:rsidRPr="00884B4D">
        <w:t xml:space="preserve"> </w:t>
      </w:r>
      <w:r w:rsidR="00A24367" w:rsidRPr="00884B4D">
        <w:t xml:space="preserve">Students are advised to </w:t>
      </w:r>
      <w:r w:rsidR="00AC32F7" w:rsidRPr="00884B4D">
        <w:t xml:space="preserve">inform the </w:t>
      </w:r>
      <w:r w:rsidR="00A24367" w:rsidRPr="00884B4D">
        <w:t xml:space="preserve">thesis </w:t>
      </w:r>
      <w:r w:rsidR="00AC32F7" w:rsidRPr="00884B4D">
        <w:t xml:space="preserve">supervisor </w:t>
      </w:r>
      <w:r w:rsidR="00A24367" w:rsidRPr="00884B4D">
        <w:t>if they are likely to miss a deadline</w:t>
      </w:r>
      <w:r w:rsidR="00AC32F7" w:rsidRPr="00884B4D">
        <w:t xml:space="preserve">. In </w:t>
      </w:r>
      <w:r w:rsidR="00A24367" w:rsidRPr="00884B4D">
        <w:t xml:space="preserve">the </w:t>
      </w:r>
      <w:r w:rsidRPr="00884B4D">
        <w:t xml:space="preserve">case of unreasonable delays </w:t>
      </w:r>
      <w:r w:rsidR="00E9115D" w:rsidRPr="00884B4D">
        <w:t xml:space="preserve">and substandard communication, </w:t>
      </w:r>
      <w:r w:rsidRPr="00884B4D">
        <w:t xml:space="preserve">the </w:t>
      </w:r>
      <w:r w:rsidR="00BA020E" w:rsidRPr="00884B4D">
        <w:t xml:space="preserve">supervisor may </w:t>
      </w:r>
      <w:r w:rsidR="00F55792" w:rsidRPr="00884B4D">
        <w:t>end supervision</w:t>
      </w:r>
      <w:r w:rsidR="00B03482" w:rsidRPr="00884B4D">
        <w:t>. If the student then still wants to obtain a sufficient grade for the thesis, he</w:t>
      </w:r>
      <w:r w:rsidR="009A5983" w:rsidRPr="00884B4D">
        <w:t>/she</w:t>
      </w:r>
      <w:r w:rsidR="00B03482" w:rsidRPr="00884B4D">
        <w:t xml:space="preserve"> has</w:t>
      </w:r>
      <w:r w:rsidR="00F55792" w:rsidRPr="00884B4D">
        <w:t xml:space="preserve"> to start with a new </w:t>
      </w:r>
      <w:r w:rsidR="00B03482" w:rsidRPr="00884B4D">
        <w:t>research topic</w:t>
      </w:r>
      <w:r w:rsidR="006F4B69" w:rsidRPr="00884B4D">
        <w:t xml:space="preserve"> and thus write a completely new thesis</w:t>
      </w:r>
      <w:r w:rsidR="00B03482" w:rsidRPr="00884B4D">
        <w:t>.</w:t>
      </w:r>
    </w:p>
    <w:sectPr w:rsidR="00BA020E" w:rsidRPr="00884B4D" w:rsidSect="00BB29AC">
      <w:footerReference w:type="even"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92DFE" w14:textId="77777777" w:rsidR="006E7423" w:rsidRDefault="006E7423">
      <w:r>
        <w:separator/>
      </w:r>
    </w:p>
  </w:endnote>
  <w:endnote w:type="continuationSeparator" w:id="0">
    <w:p w14:paraId="3F190F62" w14:textId="77777777" w:rsidR="006E7423" w:rsidRDefault="006E7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AB10F20C-A6A7-4631-91A6-DBE5C045C495}"/>
    <w:embedBold r:id="rId2" w:fontKey="{1A3452A3-79C1-497C-B207-9184750AFD67}"/>
    <w:embedItalic r:id="rId3" w:fontKey="{54022F46-5DC4-4888-A2FF-B7C970000C2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0A7C" w14:textId="77777777" w:rsidR="00D770DF" w:rsidRDefault="003F28D4">
    <w:pPr>
      <w:pStyle w:val="Voettekst"/>
      <w:framePr w:wrap="around" w:vAnchor="text" w:hAnchor="margin" w:xAlign="right" w:y="1"/>
      <w:rPr>
        <w:rStyle w:val="Paginanummer"/>
      </w:rPr>
    </w:pPr>
    <w:r>
      <w:rPr>
        <w:rStyle w:val="Paginanummer"/>
      </w:rPr>
      <w:fldChar w:fldCharType="begin"/>
    </w:r>
    <w:r w:rsidR="00D770DF">
      <w:rPr>
        <w:rStyle w:val="Paginanummer"/>
      </w:rPr>
      <w:instrText xml:space="preserve">PAGE  </w:instrText>
    </w:r>
    <w:r>
      <w:rPr>
        <w:rStyle w:val="Paginanummer"/>
      </w:rPr>
      <w:fldChar w:fldCharType="end"/>
    </w:r>
  </w:p>
  <w:p w14:paraId="610FF29D" w14:textId="77777777" w:rsidR="00D770DF" w:rsidRDefault="00D770D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74A46" w14:textId="77777777" w:rsidR="00D770DF" w:rsidRDefault="003F28D4">
    <w:pPr>
      <w:pStyle w:val="Voettekst"/>
      <w:framePr w:wrap="around" w:vAnchor="text" w:hAnchor="margin" w:xAlign="right" w:y="1"/>
      <w:rPr>
        <w:rStyle w:val="Paginanummer"/>
      </w:rPr>
    </w:pPr>
    <w:r>
      <w:rPr>
        <w:rStyle w:val="Paginanummer"/>
      </w:rPr>
      <w:fldChar w:fldCharType="begin"/>
    </w:r>
    <w:r w:rsidR="00D770DF">
      <w:rPr>
        <w:rStyle w:val="Paginanummer"/>
      </w:rPr>
      <w:instrText xml:space="preserve">PAGE  </w:instrText>
    </w:r>
    <w:r>
      <w:rPr>
        <w:rStyle w:val="Paginanummer"/>
      </w:rPr>
      <w:fldChar w:fldCharType="separate"/>
    </w:r>
    <w:r w:rsidR="00F92DEA">
      <w:rPr>
        <w:rStyle w:val="Paginanummer"/>
        <w:noProof/>
      </w:rPr>
      <w:t>5</w:t>
    </w:r>
    <w:r>
      <w:rPr>
        <w:rStyle w:val="Paginanummer"/>
      </w:rPr>
      <w:fldChar w:fldCharType="end"/>
    </w:r>
  </w:p>
  <w:p w14:paraId="2359561E" w14:textId="77777777" w:rsidR="00D770DF" w:rsidRDefault="00D770D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C70DA" w14:textId="77777777" w:rsidR="006E7423" w:rsidRDefault="006E7423">
      <w:r>
        <w:separator/>
      </w:r>
    </w:p>
  </w:footnote>
  <w:footnote w:type="continuationSeparator" w:id="0">
    <w:p w14:paraId="7E6E5407" w14:textId="77777777" w:rsidR="006E7423" w:rsidRDefault="006E74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14D1"/>
    <w:multiLevelType w:val="hybridMultilevel"/>
    <w:tmpl w:val="77243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BB65EE"/>
    <w:multiLevelType w:val="hybridMultilevel"/>
    <w:tmpl w:val="2B023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891F2B"/>
    <w:multiLevelType w:val="hybridMultilevel"/>
    <w:tmpl w:val="E01C2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1461E8"/>
    <w:multiLevelType w:val="hybridMultilevel"/>
    <w:tmpl w:val="75F84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FD2929"/>
    <w:multiLevelType w:val="hybridMultilevel"/>
    <w:tmpl w:val="82742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5A780A"/>
    <w:multiLevelType w:val="hybridMultilevel"/>
    <w:tmpl w:val="D26879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6CB0378"/>
    <w:multiLevelType w:val="hybridMultilevel"/>
    <w:tmpl w:val="7952D46A"/>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7" w15:restartNumberingAfterBreak="0">
    <w:nsid w:val="3514724A"/>
    <w:multiLevelType w:val="hybridMultilevel"/>
    <w:tmpl w:val="A698A4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69A3487"/>
    <w:multiLevelType w:val="hybridMultilevel"/>
    <w:tmpl w:val="6ECABB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BDF6464"/>
    <w:multiLevelType w:val="hybridMultilevel"/>
    <w:tmpl w:val="41BC36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1F26A09"/>
    <w:multiLevelType w:val="hybridMultilevel"/>
    <w:tmpl w:val="713A1D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FD46619"/>
    <w:multiLevelType w:val="hybridMultilevel"/>
    <w:tmpl w:val="3EDAB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05D6E47"/>
    <w:multiLevelType w:val="hybridMultilevel"/>
    <w:tmpl w:val="4A0C31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8C144B3"/>
    <w:multiLevelType w:val="hybridMultilevel"/>
    <w:tmpl w:val="15689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D382244"/>
    <w:multiLevelType w:val="hybridMultilevel"/>
    <w:tmpl w:val="7E502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4193579">
    <w:abstractNumId w:val="12"/>
  </w:num>
  <w:num w:numId="2" w16cid:durableId="1334145960">
    <w:abstractNumId w:val="13"/>
  </w:num>
  <w:num w:numId="3" w16cid:durableId="1669939376">
    <w:abstractNumId w:val="14"/>
  </w:num>
  <w:num w:numId="4" w16cid:durableId="1129473534">
    <w:abstractNumId w:val="9"/>
  </w:num>
  <w:num w:numId="5" w16cid:durableId="2001304812">
    <w:abstractNumId w:val="0"/>
  </w:num>
  <w:num w:numId="6" w16cid:durableId="1157385215">
    <w:abstractNumId w:val="2"/>
  </w:num>
  <w:num w:numId="7" w16cid:durableId="647365178">
    <w:abstractNumId w:val="1"/>
  </w:num>
  <w:num w:numId="8" w16cid:durableId="388579434">
    <w:abstractNumId w:val="3"/>
  </w:num>
  <w:num w:numId="9" w16cid:durableId="1647201227">
    <w:abstractNumId w:val="10"/>
  </w:num>
  <w:num w:numId="10" w16cid:durableId="737829374">
    <w:abstractNumId w:val="11"/>
  </w:num>
  <w:num w:numId="11" w16cid:durableId="1114439887">
    <w:abstractNumId w:val="7"/>
  </w:num>
  <w:num w:numId="12" w16cid:durableId="1865317620">
    <w:abstractNumId w:val="8"/>
  </w:num>
  <w:num w:numId="13" w16cid:durableId="107897099">
    <w:abstractNumId w:val="4"/>
  </w:num>
  <w:num w:numId="14" w16cid:durableId="175653584">
    <w:abstractNumId w:val="5"/>
  </w:num>
  <w:num w:numId="15" w16cid:durableId="20013464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embedSystemFonts/>
  <w:saveSubset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70D4"/>
    <w:rsid w:val="00003BDA"/>
    <w:rsid w:val="000118CD"/>
    <w:rsid w:val="00015488"/>
    <w:rsid w:val="000155EC"/>
    <w:rsid w:val="00025572"/>
    <w:rsid w:val="000306D5"/>
    <w:rsid w:val="00055B82"/>
    <w:rsid w:val="00064FE1"/>
    <w:rsid w:val="0006594B"/>
    <w:rsid w:val="00072B2E"/>
    <w:rsid w:val="00080DFF"/>
    <w:rsid w:val="000954C5"/>
    <w:rsid w:val="00095E9E"/>
    <w:rsid w:val="000972C0"/>
    <w:rsid w:val="000A0A12"/>
    <w:rsid w:val="000A4F16"/>
    <w:rsid w:val="000A51AC"/>
    <w:rsid w:val="000B0537"/>
    <w:rsid w:val="000B4C22"/>
    <w:rsid w:val="000B7E82"/>
    <w:rsid w:val="000C680C"/>
    <w:rsid w:val="000D0B9B"/>
    <w:rsid w:val="000D63D6"/>
    <w:rsid w:val="000D6EEA"/>
    <w:rsid w:val="000E1D58"/>
    <w:rsid w:val="000F6E34"/>
    <w:rsid w:val="000F757B"/>
    <w:rsid w:val="00103936"/>
    <w:rsid w:val="001109A6"/>
    <w:rsid w:val="0011750F"/>
    <w:rsid w:val="00117783"/>
    <w:rsid w:val="0012379B"/>
    <w:rsid w:val="00126F47"/>
    <w:rsid w:val="00135AEB"/>
    <w:rsid w:val="00145A36"/>
    <w:rsid w:val="00150E8E"/>
    <w:rsid w:val="00151062"/>
    <w:rsid w:val="00155795"/>
    <w:rsid w:val="00156503"/>
    <w:rsid w:val="00160E31"/>
    <w:rsid w:val="001721E8"/>
    <w:rsid w:val="0018781F"/>
    <w:rsid w:val="0018787B"/>
    <w:rsid w:val="001A26A6"/>
    <w:rsid w:val="001A2B81"/>
    <w:rsid w:val="001A38B2"/>
    <w:rsid w:val="001B1EC0"/>
    <w:rsid w:val="001D3B14"/>
    <w:rsid w:val="001D4E78"/>
    <w:rsid w:val="001E24E9"/>
    <w:rsid w:val="001F52CB"/>
    <w:rsid w:val="001F6BB8"/>
    <w:rsid w:val="00204E23"/>
    <w:rsid w:val="002112FA"/>
    <w:rsid w:val="00224F5F"/>
    <w:rsid w:val="002259EB"/>
    <w:rsid w:val="002328C3"/>
    <w:rsid w:val="00233D49"/>
    <w:rsid w:val="00236F82"/>
    <w:rsid w:val="00237A18"/>
    <w:rsid w:val="0024010A"/>
    <w:rsid w:val="00250B47"/>
    <w:rsid w:val="002625C1"/>
    <w:rsid w:val="00262A7C"/>
    <w:rsid w:val="00264FC0"/>
    <w:rsid w:val="002842E8"/>
    <w:rsid w:val="00287B77"/>
    <w:rsid w:val="00290B75"/>
    <w:rsid w:val="00292576"/>
    <w:rsid w:val="00294114"/>
    <w:rsid w:val="00294716"/>
    <w:rsid w:val="002A30B5"/>
    <w:rsid w:val="002A3A7E"/>
    <w:rsid w:val="002B1FA9"/>
    <w:rsid w:val="002B403D"/>
    <w:rsid w:val="002E19BA"/>
    <w:rsid w:val="002E6CD5"/>
    <w:rsid w:val="002F0667"/>
    <w:rsid w:val="002F4FF4"/>
    <w:rsid w:val="003006CB"/>
    <w:rsid w:val="00306F4E"/>
    <w:rsid w:val="003124E6"/>
    <w:rsid w:val="00313168"/>
    <w:rsid w:val="00317196"/>
    <w:rsid w:val="0032799E"/>
    <w:rsid w:val="003356CE"/>
    <w:rsid w:val="00340E5D"/>
    <w:rsid w:val="00341237"/>
    <w:rsid w:val="00353E6A"/>
    <w:rsid w:val="003620C7"/>
    <w:rsid w:val="003651C7"/>
    <w:rsid w:val="00365CC8"/>
    <w:rsid w:val="00367162"/>
    <w:rsid w:val="00370049"/>
    <w:rsid w:val="00386559"/>
    <w:rsid w:val="00392CA9"/>
    <w:rsid w:val="00393543"/>
    <w:rsid w:val="00397D74"/>
    <w:rsid w:val="003A07B4"/>
    <w:rsid w:val="003A5B05"/>
    <w:rsid w:val="003B6BD1"/>
    <w:rsid w:val="003C59BA"/>
    <w:rsid w:val="003C6022"/>
    <w:rsid w:val="003D09F3"/>
    <w:rsid w:val="003E6FED"/>
    <w:rsid w:val="003F28D4"/>
    <w:rsid w:val="00407213"/>
    <w:rsid w:val="00411BDB"/>
    <w:rsid w:val="0041581B"/>
    <w:rsid w:val="00425C14"/>
    <w:rsid w:val="004327A6"/>
    <w:rsid w:val="0043771B"/>
    <w:rsid w:val="00442ADC"/>
    <w:rsid w:val="00444BA7"/>
    <w:rsid w:val="00455402"/>
    <w:rsid w:val="00456194"/>
    <w:rsid w:val="00456297"/>
    <w:rsid w:val="004578D2"/>
    <w:rsid w:val="004611D7"/>
    <w:rsid w:val="004646F9"/>
    <w:rsid w:val="00466E00"/>
    <w:rsid w:val="00472A82"/>
    <w:rsid w:val="004759E3"/>
    <w:rsid w:val="0047610D"/>
    <w:rsid w:val="00481C4B"/>
    <w:rsid w:val="004859BD"/>
    <w:rsid w:val="004A38EA"/>
    <w:rsid w:val="004A589D"/>
    <w:rsid w:val="004A724E"/>
    <w:rsid w:val="004B0351"/>
    <w:rsid w:val="004B1784"/>
    <w:rsid w:val="004B3BCF"/>
    <w:rsid w:val="004B5BC9"/>
    <w:rsid w:val="004B758D"/>
    <w:rsid w:val="004C42C0"/>
    <w:rsid w:val="004D2364"/>
    <w:rsid w:val="004E4EF3"/>
    <w:rsid w:val="004E7FB3"/>
    <w:rsid w:val="004F05B4"/>
    <w:rsid w:val="004F2E0B"/>
    <w:rsid w:val="004F4044"/>
    <w:rsid w:val="004F4DE0"/>
    <w:rsid w:val="004F5E2C"/>
    <w:rsid w:val="00505482"/>
    <w:rsid w:val="0052577D"/>
    <w:rsid w:val="00541DB6"/>
    <w:rsid w:val="00545545"/>
    <w:rsid w:val="00553C6F"/>
    <w:rsid w:val="00565E79"/>
    <w:rsid w:val="00572EF8"/>
    <w:rsid w:val="0057415A"/>
    <w:rsid w:val="00580806"/>
    <w:rsid w:val="005818FE"/>
    <w:rsid w:val="005859B5"/>
    <w:rsid w:val="005967AB"/>
    <w:rsid w:val="005A1114"/>
    <w:rsid w:val="005A399C"/>
    <w:rsid w:val="005A4A82"/>
    <w:rsid w:val="005A4B34"/>
    <w:rsid w:val="005B2D5F"/>
    <w:rsid w:val="005D0ADB"/>
    <w:rsid w:val="005E1C79"/>
    <w:rsid w:val="005E2959"/>
    <w:rsid w:val="006073AE"/>
    <w:rsid w:val="0060786E"/>
    <w:rsid w:val="0061203A"/>
    <w:rsid w:val="006132AC"/>
    <w:rsid w:val="00614796"/>
    <w:rsid w:val="00617819"/>
    <w:rsid w:val="00627E0E"/>
    <w:rsid w:val="00645701"/>
    <w:rsid w:val="006554E6"/>
    <w:rsid w:val="00656C84"/>
    <w:rsid w:val="006620D2"/>
    <w:rsid w:val="00664BDB"/>
    <w:rsid w:val="00671E09"/>
    <w:rsid w:val="00673E51"/>
    <w:rsid w:val="00683B11"/>
    <w:rsid w:val="00686CA1"/>
    <w:rsid w:val="006939FB"/>
    <w:rsid w:val="00697B00"/>
    <w:rsid w:val="006A4751"/>
    <w:rsid w:val="006B4C37"/>
    <w:rsid w:val="006C0D30"/>
    <w:rsid w:val="006D46E1"/>
    <w:rsid w:val="006D63E8"/>
    <w:rsid w:val="006E149E"/>
    <w:rsid w:val="006E2B2A"/>
    <w:rsid w:val="006E4805"/>
    <w:rsid w:val="006E7423"/>
    <w:rsid w:val="006F27F5"/>
    <w:rsid w:val="006F3618"/>
    <w:rsid w:val="006F4B69"/>
    <w:rsid w:val="006F73E9"/>
    <w:rsid w:val="00700FAD"/>
    <w:rsid w:val="00705B5A"/>
    <w:rsid w:val="00706825"/>
    <w:rsid w:val="00711351"/>
    <w:rsid w:val="00712482"/>
    <w:rsid w:val="00713DC3"/>
    <w:rsid w:val="00732F85"/>
    <w:rsid w:val="007345B2"/>
    <w:rsid w:val="0073547C"/>
    <w:rsid w:val="007416F7"/>
    <w:rsid w:val="0074190C"/>
    <w:rsid w:val="0074270D"/>
    <w:rsid w:val="0074793D"/>
    <w:rsid w:val="00754926"/>
    <w:rsid w:val="007554FA"/>
    <w:rsid w:val="00756D09"/>
    <w:rsid w:val="0075701D"/>
    <w:rsid w:val="00764A4D"/>
    <w:rsid w:val="007708BE"/>
    <w:rsid w:val="00787DED"/>
    <w:rsid w:val="00791A71"/>
    <w:rsid w:val="007926D4"/>
    <w:rsid w:val="007970D4"/>
    <w:rsid w:val="007A0A0F"/>
    <w:rsid w:val="007A2A13"/>
    <w:rsid w:val="007C354A"/>
    <w:rsid w:val="007C53F2"/>
    <w:rsid w:val="007D2BF9"/>
    <w:rsid w:val="007D3371"/>
    <w:rsid w:val="007D4516"/>
    <w:rsid w:val="007D4599"/>
    <w:rsid w:val="007E4A69"/>
    <w:rsid w:val="007F3F9F"/>
    <w:rsid w:val="007F591B"/>
    <w:rsid w:val="007F65DD"/>
    <w:rsid w:val="008007E1"/>
    <w:rsid w:val="0080190C"/>
    <w:rsid w:val="008035D8"/>
    <w:rsid w:val="00803C34"/>
    <w:rsid w:val="00804B23"/>
    <w:rsid w:val="00807769"/>
    <w:rsid w:val="00810BED"/>
    <w:rsid w:val="00816F58"/>
    <w:rsid w:val="00822EBD"/>
    <w:rsid w:val="00824CA4"/>
    <w:rsid w:val="00824FC3"/>
    <w:rsid w:val="008302B9"/>
    <w:rsid w:val="008338B2"/>
    <w:rsid w:val="00842E54"/>
    <w:rsid w:val="00842F49"/>
    <w:rsid w:val="00852018"/>
    <w:rsid w:val="00857C62"/>
    <w:rsid w:val="00884B4D"/>
    <w:rsid w:val="008935FC"/>
    <w:rsid w:val="00897E88"/>
    <w:rsid w:val="008A72C2"/>
    <w:rsid w:val="008B1E77"/>
    <w:rsid w:val="008C7EA4"/>
    <w:rsid w:val="008D3C37"/>
    <w:rsid w:val="008E5FA2"/>
    <w:rsid w:val="008F23B7"/>
    <w:rsid w:val="008F3910"/>
    <w:rsid w:val="00901EE7"/>
    <w:rsid w:val="00903604"/>
    <w:rsid w:val="00907477"/>
    <w:rsid w:val="0093353D"/>
    <w:rsid w:val="009534B9"/>
    <w:rsid w:val="009534BB"/>
    <w:rsid w:val="00953994"/>
    <w:rsid w:val="009548CA"/>
    <w:rsid w:val="009646F5"/>
    <w:rsid w:val="00975391"/>
    <w:rsid w:val="00975A91"/>
    <w:rsid w:val="00990C72"/>
    <w:rsid w:val="0099131C"/>
    <w:rsid w:val="009948EF"/>
    <w:rsid w:val="00995DDF"/>
    <w:rsid w:val="00996353"/>
    <w:rsid w:val="009A2B4A"/>
    <w:rsid w:val="009A2F63"/>
    <w:rsid w:val="009A5983"/>
    <w:rsid w:val="009B3173"/>
    <w:rsid w:val="009C07E0"/>
    <w:rsid w:val="009E103A"/>
    <w:rsid w:val="009E60A5"/>
    <w:rsid w:val="00A036A5"/>
    <w:rsid w:val="00A04689"/>
    <w:rsid w:val="00A04AB2"/>
    <w:rsid w:val="00A13988"/>
    <w:rsid w:val="00A2200F"/>
    <w:rsid w:val="00A24367"/>
    <w:rsid w:val="00A27065"/>
    <w:rsid w:val="00A27E6D"/>
    <w:rsid w:val="00A3470C"/>
    <w:rsid w:val="00A4243E"/>
    <w:rsid w:val="00A44F69"/>
    <w:rsid w:val="00A4747B"/>
    <w:rsid w:val="00A50DDD"/>
    <w:rsid w:val="00A51027"/>
    <w:rsid w:val="00A52808"/>
    <w:rsid w:val="00A52BB8"/>
    <w:rsid w:val="00A5401B"/>
    <w:rsid w:val="00A556B1"/>
    <w:rsid w:val="00A773B1"/>
    <w:rsid w:val="00A82A8E"/>
    <w:rsid w:val="00A91BFD"/>
    <w:rsid w:val="00AC0461"/>
    <w:rsid w:val="00AC32F7"/>
    <w:rsid w:val="00AC69DF"/>
    <w:rsid w:val="00AD2E50"/>
    <w:rsid w:val="00AD4127"/>
    <w:rsid w:val="00AF1F11"/>
    <w:rsid w:val="00B03482"/>
    <w:rsid w:val="00B07D33"/>
    <w:rsid w:val="00B152C2"/>
    <w:rsid w:val="00B23536"/>
    <w:rsid w:val="00B23A6A"/>
    <w:rsid w:val="00B246A4"/>
    <w:rsid w:val="00B27962"/>
    <w:rsid w:val="00B50D35"/>
    <w:rsid w:val="00B6694D"/>
    <w:rsid w:val="00BA020E"/>
    <w:rsid w:val="00BA130F"/>
    <w:rsid w:val="00BA28C8"/>
    <w:rsid w:val="00BA586D"/>
    <w:rsid w:val="00BA7D11"/>
    <w:rsid w:val="00BB29AC"/>
    <w:rsid w:val="00BB69C4"/>
    <w:rsid w:val="00BC2744"/>
    <w:rsid w:val="00BC52DC"/>
    <w:rsid w:val="00BD137F"/>
    <w:rsid w:val="00BD2614"/>
    <w:rsid w:val="00BE0FE3"/>
    <w:rsid w:val="00BE7431"/>
    <w:rsid w:val="00BF1C48"/>
    <w:rsid w:val="00BF52B5"/>
    <w:rsid w:val="00C05FB8"/>
    <w:rsid w:val="00C062D9"/>
    <w:rsid w:val="00C1545A"/>
    <w:rsid w:val="00C17747"/>
    <w:rsid w:val="00C32752"/>
    <w:rsid w:val="00C41B24"/>
    <w:rsid w:val="00C423B8"/>
    <w:rsid w:val="00C46097"/>
    <w:rsid w:val="00C46E7A"/>
    <w:rsid w:val="00C51B12"/>
    <w:rsid w:val="00C571B1"/>
    <w:rsid w:val="00C67EE5"/>
    <w:rsid w:val="00C95517"/>
    <w:rsid w:val="00C97182"/>
    <w:rsid w:val="00CC5FA8"/>
    <w:rsid w:val="00CD784D"/>
    <w:rsid w:val="00CE78E7"/>
    <w:rsid w:val="00CE7BC9"/>
    <w:rsid w:val="00CF195F"/>
    <w:rsid w:val="00CF1A39"/>
    <w:rsid w:val="00CF26C6"/>
    <w:rsid w:val="00D04F96"/>
    <w:rsid w:val="00D07163"/>
    <w:rsid w:val="00D15905"/>
    <w:rsid w:val="00D30B43"/>
    <w:rsid w:val="00D321B2"/>
    <w:rsid w:val="00D322B5"/>
    <w:rsid w:val="00D331BE"/>
    <w:rsid w:val="00D3793B"/>
    <w:rsid w:val="00D4099A"/>
    <w:rsid w:val="00D41019"/>
    <w:rsid w:val="00D458B7"/>
    <w:rsid w:val="00D46B52"/>
    <w:rsid w:val="00D50AAF"/>
    <w:rsid w:val="00D60325"/>
    <w:rsid w:val="00D6119B"/>
    <w:rsid w:val="00D64ACD"/>
    <w:rsid w:val="00D735F2"/>
    <w:rsid w:val="00D770DF"/>
    <w:rsid w:val="00D865AF"/>
    <w:rsid w:val="00D878BE"/>
    <w:rsid w:val="00D9476E"/>
    <w:rsid w:val="00DA0630"/>
    <w:rsid w:val="00DA08E7"/>
    <w:rsid w:val="00DA640D"/>
    <w:rsid w:val="00DC178E"/>
    <w:rsid w:val="00DC4B18"/>
    <w:rsid w:val="00DC6F6E"/>
    <w:rsid w:val="00DD19CF"/>
    <w:rsid w:val="00DD719C"/>
    <w:rsid w:val="00DE4893"/>
    <w:rsid w:val="00DF1F3A"/>
    <w:rsid w:val="00E01E39"/>
    <w:rsid w:val="00E07406"/>
    <w:rsid w:val="00E43BC1"/>
    <w:rsid w:val="00E448D5"/>
    <w:rsid w:val="00E5025B"/>
    <w:rsid w:val="00E50751"/>
    <w:rsid w:val="00E52F1D"/>
    <w:rsid w:val="00E60870"/>
    <w:rsid w:val="00E73448"/>
    <w:rsid w:val="00E77DFF"/>
    <w:rsid w:val="00E8224C"/>
    <w:rsid w:val="00E87436"/>
    <w:rsid w:val="00E9115D"/>
    <w:rsid w:val="00E938CB"/>
    <w:rsid w:val="00EA3531"/>
    <w:rsid w:val="00EC0A98"/>
    <w:rsid w:val="00EE0EA8"/>
    <w:rsid w:val="00EE4DDB"/>
    <w:rsid w:val="00EF5DCA"/>
    <w:rsid w:val="00F06258"/>
    <w:rsid w:val="00F11B69"/>
    <w:rsid w:val="00F12611"/>
    <w:rsid w:val="00F14A3A"/>
    <w:rsid w:val="00F1617F"/>
    <w:rsid w:val="00F218DA"/>
    <w:rsid w:val="00F24009"/>
    <w:rsid w:val="00F34E8B"/>
    <w:rsid w:val="00F42EAB"/>
    <w:rsid w:val="00F43ABE"/>
    <w:rsid w:val="00F44A12"/>
    <w:rsid w:val="00F46A9F"/>
    <w:rsid w:val="00F50A4A"/>
    <w:rsid w:val="00F537E4"/>
    <w:rsid w:val="00F55792"/>
    <w:rsid w:val="00F55828"/>
    <w:rsid w:val="00F62EA5"/>
    <w:rsid w:val="00F63267"/>
    <w:rsid w:val="00F734A5"/>
    <w:rsid w:val="00F74AED"/>
    <w:rsid w:val="00F74BE3"/>
    <w:rsid w:val="00F75048"/>
    <w:rsid w:val="00F82B13"/>
    <w:rsid w:val="00F8759A"/>
    <w:rsid w:val="00F92DEA"/>
    <w:rsid w:val="00FA425F"/>
    <w:rsid w:val="00FA65FB"/>
    <w:rsid w:val="00FA7575"/>
    <w:rsid w:val="00FB6D10"/>
    <w:rsid w:val="00FB717E"/>
    <w:rsid w:val="00FB7CA5"/>
    <w:rsid w:val="00FC23CD"/>
    <w:rsid w:val="00FC7C29"/>
    <w:rsid w:val="00FD7F75"/>
    <w:rsid w:val="00FE3408"/>
    <w:rsid w:val="00FE555E"/>
    <w:rsid w:val="00FF3918"/>
    <w:rsid w:val="00FF5691"/>
    <w:rsid w:val="00FF6D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3AB818"/>
  <w15:docId w15:val="{BB070247-47A3-4789-A846-4862F7080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jc w:val="both"/>
    </w:pPr>
    <w:rPr>
      <w:sz w:val="22"/>
      <w:szCs w:val="24"/>
      <w:lang w:val="en-GB" w:eastAsia="en-US"/>
    </w:rPr>
  </w:style>
  <w:style w:type="paragraph" w:styleId="Kop1">
    <w:name w:val="heading 1"/>
    <w:aliases w:val="Exercise title"/>
    <w:basedOn w:val="Standaard"/>
    <w:next w:val="Standaard"/>
    <w:link w:val="Kop1Char"/>
    <w:qFormat/>
    <w:pPr>
      <w:keepNext/>
      <w:outlineLvl w:val="0"/>
    </w:pPr>
    <w:rPr>
      <w:rFonts w:cs="Arial"/>
      <w:b/>
      <w:bCs/>
      <w:kern w:val="32"/>
      <w:sz w:val="24"/>
      <w:szCs w:val="32"/>
    </w:rPr>
  </w:style>
  <w:style w:type="paragraph" w:styleId="Kop3">
    <w:name w:val="heading 3"/>
    <w:basedOn w:val="Standaard"/>
    <w:next w:val="Standaard"/>
    <w:link w:val="Kop3Char"/>
    <w:semiHidden/>
    <w:unhideWhenUsed/>
    <w:qFormat/>
    <w:rsid w:val="00BD137F"/>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536"/>
        <w:tab w:val="right" w:pos="9072"/>
      </w:tabs>
    </w:pPr>
  </w:style>
  <w:style w:type="paragraph" w:styleId="Titel">
    <w:name w:val="Title"/>
    <w:basedOn w:val="Standaard"/>
    <w:next w:val="Standaard"/>
    <w:qFormat/>
    <w:pPr>
      <w:spacing w:before="240" w:after="60"/>
      <w:outlineLvl w:val="0"/>
    </w:pPr>
    <w:rPr>
      <w:rFonts w:cs="Arial"/>
      <w:b/>
      <w:bCs/>
      <w:kern w:val="28"/>
      <w:sz w:val="32"/>
      <w:szCs w:val="32"/>
    </w:rPr>
  </w:style>
  <w:style w:type="character" w:styleId="Paginanummer">
    <w:name w:val="page number"/>
    <w:basedOn w:val="Standaardalinea-lettertype"/>
  </w:style>
  <w:style w:type="paragraph" w:styleId="Lijstalinea">
    <w:name w:val="List Paragraph"/>
    <w:basedOn w:val="Standaard"/>
    <w:uiPriority w:val="34"/>
    <w:qFormat/>
    <w:rsid w:val="008935FC"/>
    <w:pPr>
      <w:ind w:left="720"/>
      <w:contextualSpacing/>
    </w:pPr>
  </w:style>
  <w:style w:type="character" w:styleId="Hyperlink">
    <w:name w:val="Hyperlink"/>
    <w:basedOn w:val="Standaardalinea-lettertype"/>
    <w:uiPriority w:val="99"/>
    <w:rsid w:val="0057415A"/>
    <w:rPr>
      <w:color w:val="0000FF" w:themeColor="hyperlink"/>
      <w:u w:val="single"/>
    </w:rPr>
  </w:style>
  <w:style w:type="character" w:customStyle="1" w:styleId="Kop1Char">
    <w:name w:val="Kop 1 Char"/>
    <w:aliases w:val="Exercise title Char"/>
    <w:basedOn w:val="Standaardalinea-lettertype"/>
    <w:link w:val="Kop1"/>
    <w:rsid w:val="00D6119B"/>
    <w:rPr>
      <w:rFonts w:cs="Arial"/>
      <w:b/>
      <w:bCs/>
      <w:kern w:val="32"/>
      <w:sz w:val="24"/>
      <w:szCs w:val="32"/>
      <w:lang w:val="en-GB" w:eastAsia="en-US"/>
    </w:rPr>
  </w:style>
  <w:style w:type="paragraph" w:styleId="Koptekst">
    <w:name w:val="header"/>
    <w:basedOn w:val="Standaard"/>
    <w:link w:val="KoptekstChar"/>
    <w:rsid w:val="00CF195F"/>
    <w:pPr>
      <w:tabs>
        <w:tab w:val="center" w:pos="4680"/>
        <w:tab w:val="right" w:pos="9360"/>
      </w:tabs>
    </w:pPr>
  </w:style>
  <w:style w:type="character" w:customStyle="1" w:styleId="KoptekstChar">
    <w:name w:val="Koptekst Char"/>
    <w:basedOn w:val="Standaardalinea-lettertype"/>
    <w:link w:val="Koptekst"/>
    <w:rsid w:val="00CF195F"/>
    <w:rPr>
      <w:sz w:val="22"/>
      <w:szCs w:val="24"/>
      <w:lang w:val="en-GB" w:eastAsia="en-US"/>
    </w:rPr>
  </w:style>
  <w:style w:type="paragraph" w:styleId="Ballontekst">
    <w:name w:val="Balloon Text"/>
    <w:basedOn w:val="Standaard"/>
    <w:link w:val="BallontekstChar"/>
    <w:rsid w:val="00481C4B"/>
    <w:rPr>
      <w:rFonts w:ascii="Tahoma" w:hAnsi="Tahoma" w:cs="Tahoma"/>
      <w:sz w:val="16"/>
      <w:szCs w:val="16"/>
    </w:rPr>
  </w:style>
  <w:style w:type="character" w:customStyle="1" w:styleId="BallontekstChar">
    <w:name w:val="Ballontekst Char"/>
    <w:basedOn w:val="Standaardalinea-lettertype"/>
    <w:link w:val="Ballontekst"/>
    <w:rsid w:val="00481C4B"/>
    <w:rPr>
      <w:rFonts w:ascii="Tahoma" w:hAnsi="Tahoma" w:cs="Tahoma"/>
      <w:sz w:val="16"/>
      <w:szCs w:val="16"/>
      <w:lang w:val="en-GB" w:eastAsia="en-US"/>
    </w:rPr>
  </w:style>
  <w:style w:type="character" w:styleId="GevolgdeHyperlink">
    <w:name w:val="FollowedHyperlink"/>
    <w:basedOn w:val="Standaardalinea-lettertype"/>
    <w:rsid w:val="006939FB"/>
    <w:rPr>
      <w:color w:val="800080" w:themeColor="followedHyperlink"/>
      <w:u w:val="single"/>
    </w:rPr>
  </w:style>
  <w:style w:type="paragraph" w:styleId="Normaalweb">
    <w:name w:val="Normal (Web)"/>
    <w:basedOn w:val="Standaard"/>
    <w:uiPriority w:val="99"/>
    <w:unhideWhenUsed/>
    <w:rsid w:val="00754926"/>
    <w:pPr>
      <w:spacing w:after="75"/>
      <w:jc w:val="left"/>
    </w:pPr>
    <w:rPr>
      <w:sz w:val="24"/>
      <w:lang w:eastAsia="en-GB"/>
    </w:rPr>
  </w:style>
  <w:style w:type="paragraph" w:styleId="Plattetekst">
    <w:name w:val="Body Text"/>
    <w:basedOn w:val="Standaard"/>
    <w:link w:val="PlattetekstChar"/>
    <w:uiPriority w:val="1"/>
    <w:qFormat/>
    <w:rsid w:val="00810BED"/>
    <w:pPr>
      <w:widowControl w:val="0"/>
      <w:autoSpaceDE w:val="0"/>
      <w:autoSpaceDN w:val="0"/>
      <w:jc w:val="left"/>
    </w:pPr>
    <w:rPr>
      <w:szCs w:val="22"/>
      <w:lang w:val="en-US"/>
    </w:rPr>
  </w:style>
  <w:style w:type="character" w:customStyle="1" w:styleId="PlattetekstChar">
    <w:name w:val="Platte tekst Char"/>
    <w:basedOn w:val="Standaardalinea-lettertype"/>
    <w:link w:val="Plattetekst"/>
    <w:uiPriority w:val="1"/>
    <w:rsid w:val="00810BED"/>
    <w:rPr>
      <w:sz w:val="22"/>
      <w:szCs w:val="22"/>
      <w:lang w:eastAsia="en-US"/>
    </w:rPr>
  </w:style>
  <w:style w:type="character" w:customStyle="1" w:styleId="Kop3Char">
    <w:name w:val="Kop 3 Char"/>
    <w:basedOn w:val="Standaardalinea-lettertype"/>
    <w:link w:val="Kop3"/>
    <w:semiHidden/>
    <w:rsid w:val="00BD137F"/>
    <w:rPr>
      <w:rFonts w:asciiTheme="majorHAnsi" w:eastAsiaTheme="majorEastAsia" w:hAnsiTheme="majorHAnsi" w:cstheme="majorBidi"/>
      <w:b/>
      <w:bCs/>
      <w:color w:val="4F81BD" w:themeColor="accent1"/>
      <w:sz w:val="22"/>
      <w:szCs w:val="24"/>
      <w:lang w:val="en-GB" w:eastAsia="en-US"/>
    </w:rPr>
  </w:style>
  <w:style w:type="character" w:customStyle="1" w:styleId="UnresolvedMention1">
    <w:name w:val="Unresolved Mention1"/>
    <w:basedOn w:val="Standaardalinea-lettertype"/>
    <w:uiPriority w:val="99"/>
    <w:semiHidden/>
    <w:unhideWhenUsed/>
    <w:rsid w:val="004561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tudiegids.uva.nl/xmlpages/page/2022-2023-en/search-course/course/101669"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va.nl/en/profile/v/e/d.j.m.veestraeten/d.j.m.veestraeten.htm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tudent.uva.nl/eco/content/az/cum-laude/cum-laude.html?origin=y92bx%2BX7T0%2B8%2BmwZc4KANw" TargetMode="External"/><Relationship Id="rId4" Type="http://schemas.openxmlformats.org/officeDocument/2006/relationships/settings" Target="settings.xml"/><Relationship Id="rId9" Type="http://schemas.openxmlformats.org/officeDocument/2006/relationships/hyperlink" Target="https://student.uva.nl/eco/content/az/thesis/thesis.html"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FRANC\Prog\Office\Exercis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C2C80-28BA-4248-9C87-C7FFDC0D0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Exercises</Template>
  <TotalTime>22</TotalTime>
  <Pages>5</Pages>
  <Words>2894</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xxx</dc:creator>
  <cp:lastModifiedBy>Dirk Veestraeten</cp:lastModifiedBy>
  <cp:revision>12</cp:revision>
  <cp:lastPrinted>2012-02-17T12:56:00Z</cp:lastPrinted>
  <dcterms:created xsi:type="dcterms:W3CDTF">2021-12-22T15:14:00Z</dcterms:created>
  <dcterms:modified xsi:type="dcterms:W3CDTF">2022-12-21T14:44:00Z</dcterms:modified>
</cp:coreProperties>
</file>